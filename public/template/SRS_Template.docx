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F73217" w14:textId="77777777" w:rsidR="00143239" w:rsidRDefault="00143239">
      <w:pPr>
        <w:pStyle w:val="CompanyName"/>
        <w:framePr w:w="8556" w:h="1253" w:hSpace="187" w:wrap="notBeside" w:y="908"/>
        <w:rPr>
          <w:sz w:val="16"/>
          <w:szCs w:val="16"/>
        </w:rPr>
      </w:pPr>
    </w:p>
    <w:p w14:paraId="36497CCA" w14:textId="77777777" w:rsidR="00143239" w:rsidRDefault="00143239">
      <w:pPr>
        <w:pStyle w:val="CompanyName"/>
        <w:framePr w:w="8556" w:h="1253" w:hSpace="187" w:wrap="notBeside" w:y="908"/>
        <w:rPr>
          <w:sz w:val="16"/>
          <w:szCs w:val="16"/>
        </w:rPr>
      </w:pPr>
    </w:p>
    <w:p w14:paraId="3C452275" w14:textId="77777777" w:rsidR="00143239" w:rsidRDefault="00143239">
      <w:pPr>
        <w:pStyle w:val="CompanyName"/>
        <w:framePr w:w="8556" w:h="1253" w:hSpace="187" w:wrap="notBeside" w:y="908"/>
        <w:rPr>
          <w:sz w:val="16"/>
          <w:szCs w:val="16"/>
        </w:rPr>
      </w:pPr>
    </w:p>
    <w:p w14:paraId="4347AA83" w14:textId="77777777" w:rsidR="00143239" w:rsidRPr="00945FA1" w:rsidRDefault="003B500F" w:rsidP="005979B3">
      <w:pPr>
        <w:pStyle w:val="CompanyName"/>
        <w:framePr w:w="8556" w:h="1253" w:hSpace="187" w:wrap="notBeside" w:y="908"/>
        <w:jc w:val="center"/>
        <w:rPr>
          <w:i/>
          <w:iCs/>
          <w:sz w:val="48"/>
        </w:rPr>
      </w:pPr>
      <w:r>
        <w:rPr>
          <w:i/>
          <w:iCs/>
          <w:sz w:val="48"/>
        </w:rPr>
        <w:t>Wahana Makmur Sejati</w:t>
      </w:r>
    </w:p>
    <w:p w14:paraId="2F652C6C" w14:textId="77777777" w:rsidR="00143239" w:rsidRPr="00945FA1" w:rsidRDefault="005979B3">
      <w:pPr>
        <w:pStyle w:val="TitleCover"/>
      </w:pPr>
      <w:r w:rsidRPr="005979B3">
        <w:rPr>
          <w:noProof/>
          <w:sz w:val="16"/>
          <w:szCs w:val="16"/>
        </w:rPr>
        <w:drawing>
          <wp:anchor distT="0" distB="0" distL="114300" distR="114300" simplePos="0" relativeHeight="251658240" behindDoc="0" locked="0" layoutInCell="1" allowOverlap="1" wp14:anchorId="3AFB2AAA" wp14:editId="50A08E7A">
            <wp:simplePos x="0" y="0"/>
            <wp:positionH relativeFrom="column">
              <wp:posOffset>6350</wp:posOffset>
            </wp:positionH>
            <wp:positionV relativeFrom="paragraph">
              <wp:posOffset>-626745</wp:posOffset>
            </wp:positionV>
            <wp:extent cx="889000" cy="592666"/>
            <wp:effectExtent l="0" t="0" r="635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clrChange>
                        <a:clrFrom>
                          <a:srgbClr val="F2F2F2"/>
                        </a:clrFrom>
                        <a:clrTo>
                          <a:srgbClr val="F2F2F2">
                            <a:alpha val="0"/>
                          </a:srgbClr>
                        </a:clrTo>
                      </a:clrChange>
                      <a:extLst>
                        <a:ext uri="{28A0092B-C50C-407E-A947-70E740481C1C}">
                          <a14:useLocalDpi xmlns:a14="http://schemas.microsoft.com/office/drawing/2010/main" val="0"/>
                        </a:ext>
                      </a:extLst>
                    </a:blip>
                    <a:stretch>
                      <a:fillRect/>
                    </a:stretch>
                  </pic:blipFill>
                  <pic:spPr>
                    <a:xfrm>
                      <a:off x="0" y="0"/>
                      <a:ext cx="889000" cy="592666"/>
                    </a:xfrm>
                    <a:prstGeom prst="rect">
                      <a:avLst/>
                    </a:prstGeom>
                  </pic:spPr>
                </pic:pic>
              </a:graphicData>
            </a:graphic>
          </wp:anchor>
        </w:drawing>
      </w:r>
      <w:r w:rsidR="00757580">
        <w:t>[Nama Project]</w:t>
      </w:r>
    </w:p>
    <w:p w14:paraId="5765F3FD" w14:textId="77777777" w:rsidR="00256B7D" w:rsidRPr="00945FA1" w:rsidRDefault="00757580" w:rsidP="00256B7D">
      <w:pPr>
        <w:pStyle w:val="SubtitleCover"/>
        <w:pBdr>
          <w:top w:val="single" w:sz="6" w:space="28" w:color="auto"/>
        </w:pBdr>
      </w:pPr>
      <w:r>
        <w:t>[Nama System atau Aplikasi]</w:t>
      </w:r>
    </w:p>
    <w:p w14:paraId="7D4E190F" w14:textId="77777777" w:rsidR="00143239" w:rsidRPr="00945FA1" w:rsidRDefault="00143239">
      <w:pPr>
        <w:pStyle w:val="Subtitle"/>
      </w:pPr>
    </w:p>
    <w:p w14:paraId="382440B9" w14:textId="77777777" w:rsidR="00122646" w:rsidRPr="00945FA1" w:rsidRDefault="00122646" w:rsidP="00122646">
      <w:pPr>
        <w:pStyle w:val="BodyText"/>
      </w:pPr>
    </w:p>
    <w:p w14:paraId="61D3BED0" w14:textId="77777777" w:rsidR="00757580" w:rsidRPr="00757580" w:rsidRDefault="00757580" w:rsidP="00122646">
      <w:pPr>
        <w:pStyle w:val="BodyText"/>
        <w:ind w:left="0"/>
        <w:rPr>
          <w:rFonts w:ascii="Arial Black" w:hAnsi="Arial Black"/>
          <w:sz w:val="44"/>
          <w:szCs w:val="48"/>
        </w:rPr>
      </w:pPr>
      <w:r w:rsidRPr="00757580">
        <w:rPr>
          <w:rFonts w:ascii="Arial Black" w:hAnsi="Arial Black"/>
          <w:sz w:val="44"/>
          <w:szCs w:val="48"/>
        </w:rPr>
        <w:t>Sofware Requirement Specification (SRS)</w:t>
      </w:r>
    </w:p>
    <w:p w14:paraId="134C27F4" w14:textId="77777777" w:rsidR="00143239" w:rsidRPr="00945FA1" w:rsidRDefault="00143239" w:rsidP="00122646">
      <w:pPr>
        <w:pStyle w:val="BodyText"/>
        <w:ind w:left="0"/>
      </w:pPr>
    </w:p>
    <w:p w14:paraId="6BA56ED0" w14:textId="77777777" w:rsidR="00143239" w:rsidRPr="00945FA1" w:rsidRDefault="00143239">
      <w:pPr>
        <w:pStyle w:val="BodyText"/>
      </w:pPr>
    </w:p>
    <w:p w14:paraId="44992416" w14:textId="77777777" w:rsidR="00143239" w:rsidRPr="00945FA1" w:rsidRDefault="00143239">
      <w:pPr>
        <w:pStyle w:val="BodyText"/>
      </w:pPr>
    </w:p>
    <w:p w14:paraId="420A4A04" w14:textId="77777777" w:rsidR="00143239" w:rsidRPr="00945FA1" w:rsidRDefault="00143239">
      <w:pPr>
        <w:pStyle w:val="BodyText"/>
      </w:pPr>
    </w:p>
    <w:p w14:paraId="1FC6561E" w14:textId="77777777" w:rsidR="00143239" w:rsidRPr="00945FA1" w:rsidRDefault="00143239">
      <w:pPr>
        <w:pStyle w:val="BodyText"/>
      </w:pPr>
    </w:p>
    <w:p w14:paraId="16E28E80" w14:textId="77777777" w:rsidR="00143239" w:rsidRPr="00945FA1" w:rsidRDefault="00143239">
      <w:pPr>
        <w:pStyle w:val="BodyText"/>
      </w:pPr>
    </w:p>
    <w:p w14:paraId="0C817090" w14:textId="77777777" w:rsidR="00143239" w:rsidRPr="00945FA1" w:rsidRDefault="00143239">
      <w:pPr>
        <w:pStyle w:val="BodyText"/>
      </w:pPr>
    </w:p>
    <w:p w14:paraId="5CC7F04B" w14:textId="77777777" w:rsidR="00143239" w:rsidRPr="00945FA1" w:rsidRDefault="00143239">
      <w:pPr>
        <w:pStyle w:val="BodyText"/>
      </w:pPr>
    </w:p>
    <w:p w14:paraId="7D5A5EFC" w14:textId="77777777" w:rsidR="00143239" w:rsidRPr="00945FA1" w:rsidRDefault="00143239">
      <w:pPr>
        <w:pStyle w:val="BodyText"/>
      </w:pPr>
    </w:p>
    <w:p w14:paraId="0EFADF6A" w14:textId="77777777" w:rsidR="00143239" w:rsidRPr="00945FA1" w:rsidRDefault="00143239">
      <w:pPr>
        <w:pStyle w:val="BodyText"/>
      </w:pPr>
    </w:p>
    <w:p w14:paraId="49598E58" w14:textId="77777777" w:rsidR="00143239" w:rsidRPr="00945FA1" w:rsidRDefault="00143239">
      <w:pPr>
        <w:pStyle w:val="BodyText"/>
      </w:pPr>
    </w:p>
    <w:p w14:paraId="0BB69F96" w14:textId="77777777" w:rsidR="00143239" w:rsidRPr="00945FA1" w:rsidRDefault="00143239">
      <w:pPr>
        <w:pStyle w:val="BodyText"/>
      </w:pPr>
    </w:p>
    <w:p w14:paraId="7814FA42" w14:textId="77777777" w:rsidR="00143239" w:rsidRPr="00945FA1" w:rsidRDefault="00143239">
      <w:pPr>
        <w:pStyle w:val="BodyText"/>
      </w:pPr>
    </w:p>
    <w:p w14:paraId="57D19BBA" w14:textId="77777777" w:rsidR="00143239" w:rsidRPr="00945FA1" w:rsidRDefault="00757580">
      <w:pPr>
        <w:pStyle w:val="Heading1"/>
        <w:pageBreakBefore/>
        <w:ind w:left="0"/>
      </w:pPr>
      <w:bookmarkStart w:id="0" w:name="_Toc97693929"/>
      <w:r>
        <w:lastRenderedPageBreak/>
        <w:t>1. General Information</w:t>
      </w:r>
      <w:r w:rsidR="00143239" w:rsidRPr="00945FA1">
        <w:tab/>
      </w:r>
    </w:p>
    <w:p w14:paraId="1F502230" w14:textId="77777777" w:rsidR="00143239" w:rsidRPr="00945FA1" w:rsidRDefault="00757580" w:rsidP="00757580">
      <w:pPr>
        <w:pStyle w:val="BodyText"/>
        <w:tabs>
          <w:tab w:val="left" w:pos="3060"/>
        </w:tabs>
        <w:spacing w:after="0" w:line="180" w:lineRule="atLeast"/>
        <w:ind w:left="0"/>
        <w:jc w:val="left"/>
        <w:rPr>
          <w:rFonts w:cs="Arial"/>
          <w:b/>
          <w:bCs/>
          <w:sz w:val="22"/>
        </w:rPr>
      </w:pPr>
      <w:r>
        <w:rPr>
          <w:rFonts w:cs="Arial"/>
          <w:b/>
          <w:bCs/>
          <w:sz w:val="22"/>
        </w:rPr>
        <w:t>Nama Project</w:t>
      </w:r>
      <w:r w:rsidR="00711F96" w:rsidRPr="00945FA1">
        <w:rPr>
          <w:rFonts w:cs="Arial"/>
          <w:b/>
          <w:bCs/>
          <w:sz w:val="22"/>
        </w:rPr>
        <w:tab/>
      </w:r>
      <w:r w:rsidR="00AD7350" w:rsidRPr="00945FA1">
        <w:rPr>
          <w:rFonts w:cs="Arial"/>
          <w:b/>
          <w:bCs/>
          <w:sz w:val="22"/>
        </w:rPr>
        <w:tab/>
      </w:r>
      <w:r w:rsidR="00143239" w:rsidRPr="00945FA1">
        <w:rPr>
          <w:rFonts w:cs="Arial"/>
          <w:b/>
          <w:bCs/>
          <w:sz w:val="22"/>
        </w:rPr>
        <w:t>:</w:t>
      </w:r>
      <w:r w:rsidR="007A2B98" w:rsidRPr="00945FA1">
        <w:rPr>
          <w:rFonts w:cs="Arial"/>
          <w:b/>
          <w:bCs/>
          <w:sz w:val="22"/>
          <w:lang w:val="id-ID"/>
        </w:rPr>
        <w:t xml:space="preserve"> </w:t>
      </w:r>
      <w:r>
        <w:rPr>
          <w:rFonts w:cs="Arial"/>
          <w:b/>
          <w:bCs/>
          <w:sz w:val="22"/>
        </w:rPr>
        <w:t>[Nama Project]</w:t>
      </w:r>
    </w:p>
    <w:p w14:paraId="603C4954" w14:textId="77777777" w:rsidR="00143239" w:rsidRPr="003A7BC5" w:rsidRDefault="00757580" w:rsidP="00711F96">
      <w:pPr>
        <w:pStyle w:val="BodyText"/>
        <w:tabs>
          <w:tab w:val="left" w:pos="3060"/>
        </w:tabs>
        <w:spacing w:after="0" w:line="180" w:lineRule="atLeast"/>
        <w:ind w:left="0"/>
        <w:jc w:val="left"/>
        <w:rPr>
          <w:rFonts w:cs="Arial"/>
          <w:b/>
          <w:bCs/>
          <w:sz w:val="22"/>
        </w:rPr>
      </w:pPr>
      <w:r>
        <w:rPr>
          <w:rFonts w:cs="Arial"/>
          <w:b/>
          <w:bCs/>
          <w:sz w:val="22"/>
        </w:rPr>
        <w:t>Nama User</w:t>
      </w:r>
      <w:r w:rsidR="00AD7350" w:rsidRPr="00945FA1">
        <w:rPr>
          <w:b/>
          <w:bCs/>
          <w:i/>
          <w:iCs/>
          <w:sz w:val="16"/>
        </w:rPr>
        <w:tab/>
      </w:r>
      <w:r w:rsidR="00711F96" w:rsidRPr="00945FA1">
        <w:rPr>
          <w:b/>
          <w:bCs/>
          <w:i/>
          <w:iCs/>
          <w:sz w:val="16"/>
        </w:rPr>
        <w:tab/>
      </w:r>
      <w:r w:rsidR="00143239" w:rsidRPr="00945FA1">
        <w:rPr>
          <w:rFonts w:cs="Arial"/>
          <w:b/>
          <w:bCs/>
          <w:sz w:val="22"/>
        </w:rPr>
        <w:t>:</w:t>
      </w:r>
      <w:r w:rsidR="007A2B98" w:rsidRPr="00945FA1">
        <w:rPr>
          <w:rFonts w:cs="Arial"/>
          <w:b/>
          <w:bCs/>
          <w:sz w:val="22"/>
          <w:lang w:val="id-ID"/>
        </w:rPr>
        <w:t xml:space="preserve"> </w:t>
      </w:r>
      <w:r w:rsidR="003B500F">
        <w:rPr>
          <w:rFonts w:cs="Arial"/>
          <w:b/>
          <w:bCs/>
          <w:sz w:val="22"/>
        </w:rPr>
        <w:t>[</w:t>
      </w:r>
      <w:r>
        <w:rPr>
          <w:rFonts w:cs="Arial"/>
          <w:b/>
          <w:bCs/>
          <w:sz w:val="22"/>
        </w:rPr>
        <w:t>Nama User]</w:t>
      </w:r>
    </w:p>
    <w:p w14:paraId="03D5F6B5" w14:textId="5C93207B" w:rsidR="00711F96" w:rsidRDefault="00757580" w:rsidP="00711F96">
      <w:pPr>
        <w:pStyle w:val="BodyText"/>
        <w:tabs>
          <w:tab w:val="left" w:pos="3060"/>
        </w:tabs>
        <w:spacing w:after="0" w:line="180" w:lineRule="atLeast"/>
        <w:ind w:left="0"/>
        <w:jc w:val="left"/>
        <w:rPr>
          <w:rFonts w:cs="Arial"/>
          <w:b/>
          <w:bCs/>
          <w:sz w:val="22"/>
        </w:rPr>
      </w:pPr>
      <w:r>
        <w:rPr>
          <w:rFonts w:cs="Arial"/>
          <w:b/>
          <w:bCs/>
          <w:sz w:val="22"/>
        </w:rPr>
        <w:t>Departement/Divisi</w:t>
      </w:r>
      <w:r>
        <w:rPr>
          <w:rFonts w:cs="Arial"/>
          <w:b/>
          <w:bCs/>
          <w:sz w:val="22"/>
        </w:rPr>
        <w:tab/>
      </w:r>
      <w:r w:rsidR="00711F96" w:rsidRPr="00945FA1">
        <w:rPr>
          <w:b/>
          <w:bCs/>
          <w:i/>
          <w:iCs/>
          <w:sz w:val="16"/>
        </w:rPr>
        <w:t xml:space="preserve"> </w:t>
      </w:r>
      <w:r w:rsidR="00711F96" w:rsidRPr="00945FA1">
        <w:rPr>
          <w:b/>
          <w:bCs/>
          <w:i/>
          <w:iCs/>
          <w:sz w:val="16"/>
        </w:rPr>
        <w:tab/>
      </w:r>
      <w:r w:rsidR="00711F96" w:rsidRPr="00945FA1">
        <w:rPr>
          <w:rFonts w:cs="Arial"/>
          <w:b/>
          <w:bCs/>
          <w:sz w:val="22"/>
        </w:rPr>
        <w:t>:</w:t>
      </w:r>
      <w:r w:rsidR="007A2B98" w:rsidRPr="00945FA1">
        <w:rPr>
          <w:rFonts w:cs="Arial"/>
          <w:b/>
          <w:bCs/>
          <w:sz w:val="22"/>
          <w:lang w:val="id-ID"/>
        </w:rPr>
        <w:t xml:space="preserve"> </w:t>
      </w:r>
      <w:r w:rsidR="003B500F">
        <w:rPr>
          <w:rFonts w:cs="Arial"/>
          <w:b/>
          <w:bCs/>
          <w:sz w:val="22"/>
        </w:rPr>
        <w:t xml:space="preserve">[Nama </w:t>
      </w:r>
      <w:r>
        <w:rPr>
          <w:rFonts w:cs="Arial"/>
          <w:b/>
          <w:bCs/>
          <w:sz w:val="22"/>
        </w:rPr>
        <w:t>Departement/Divisi</w:t>
      </w:r>
      <w:r w:rsidR="0056269E">
        <w:rPr>
          <w:rFonts w:cs="Arial"/>
          <w:b/>
          <w:bCs/>
          <w:sz w:val="22"/>
        </w:rPr>
        <w:t xml:space="preserve"> user</w:t>
      </w:r>
      <w:r>
        <w:rPr>
          <w:rFonts w:cs="Arial"/>
          <w:b/>
          <w:bCs/>
          <w:sz w:val="22"/>
        </w:rPr>
        <w:t>]</w:t>
      </w:r>
    </w:p>
    <w:p w14:paraId="42663367" w14:textId="77777777" w:rsidR="00DC2F0B" w:rsidRPr="003A7BC5" w:rsidRDefault="00DC2F0B" w:rsidP="00711F96">
      <w:pPr>
        <w:pStyle w:val="BodyText"/>
        <w:tabs>
          <w:tab w:val="left" w:pos="3060"/>
        </w:tabs>
        <w:spacing w:after="0" w:line="180" w:lineRule="atLeast"/>
        <w:ind w:left="0"/>
        <w:jc w:val="left"/>
        <w:rPr>
          <w:rFonts w:cs="Arial"/>
          <w:b/>
          <w:bCs/>
          <w:sz w:val="22"/>
        </w:rPr>
      </w:pPr>
      <w:r>
        <w:rPr>
          <w:rFonts w:cs="Arial"/>
          <w:b/>
          <w:bCs/>
          <w:sz w:val="22"/>
        </w:rPr>
        <w:t>Nomor Handphone</w:t>
      </w:r>
      <w:r>
        <w:rPr>
          <w:rFonts w:cs="Arial"/>
          <w:b/>
          <w:bCs/>
          <w:sz w:val="22"/>
        </w:rPr>
        <w:tab/>
      </w:r>
      <w:r>
        <w:rPr>
          <w:rFonts w:cs="Arial"/>
          <w:b/>
          <w:bCs/>
          <w:sz w:val="22"/>
        </w:rPr>
        <w:tab/>
        <w:t>: [Nomor Hp User yang bisa dihubungi]</w:t>
      </w:r>
    </w:p>
    <w:p w14:paraId="65CED25A" w14:textId="77777777" w:rsidR="00143239" w:rsidRPr="00945FA1" w:rsidRDefault="00143239">
      <w:pPr>
        <w:pStyle w:val="BodyText"/>
        <w:spacing w:after="0" w:line="180" w:lineRule="atLeast"/>
        <w:ind w:left="0"/>
        <w:rPr>
          <w:rFonts w:ascii="Arial Black" w:hAnsi="Arial Black"/>
          <w:b/>
          <w:bCs/>
          <w:i/>
          <w:iCs/>
          <w:sz w:val="18"/>
        </w:rPr>
      </w:pPr>
    </w:p>
    <w:p w14:paraId="4A68C207" w14:textId="77777777" w:rsidR="00143239" w:rsidRPr="00945FA1" w:rsidRDefault="00143239">
      <w:pPr>
        <w:pStyle w:val="BodyText"/>
        <w:spacing w:after="0" w:line="180" w:lineRule="atLeast"/>
        <w:ind w:left="0"/>
        <w:rPr>
          <w:b/>
          <w:bCs/>
          <w:i/>
          <w:iCs/>
          <w:sz w:val="18"/>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12"/>
        <w:gridCol w:w="2409"/>
        <w:gridCol w:w="2127"/>
        <w:gridCol w:w="1417"/>
        <w:gridCol w:w="545"/>
      </w:tblGrid>
      <w:tr w:rsidR="00757580" w:rsidRPr="00945FA1" w14:paraId="38CE8B7D" w14:textId="77777777" w:rsidTr="00881EC1">
        <w:trPr>
          <w:gridAfter w:val="2"/>
          <w:wAfter w:w="1962" w:type="dxa"/>
          <w:trHeight w:val="409"/>
        </w:trPr>
        <w:tc>
          <w:tcPr>
            <w:tcW w:w="2112" w:type="dxa"/>
            <w:tcBorders>
              <w:top w:val="single" w:sz="12" w:space="0" w:color="auto"/>
            </w:tcBorders>
            <w:shd w:val="clear" w:color="auto" w:fill="B3B3B3"/>
          </w:tcPr>
          <w:p w14:paraId="2FE85FA2" w14:textId="77777777" w:rsidR="00757580" w:rsidRPr="00945FA1" w:rsidRDefault="00757580">
            <w:pPr>
              <w:pStyle w:val="BodyText"/>
              <w:spacing w:after="0"/>
              <w:ind w:left="0"/>
              <w:jc w:val="center"/>
              <w:rPr>
                <w:b/>
                <w:bCs/>
                <w:sz w:val="18"/>
              </w:rPr>
            </w:pPr>
            <w:r w:rsidRPr="00945FA1">
              <w:rPr>
                <w:b/>
                <w:bCs/>
                <w:sz w:val="18"/>
              </w:rPr>
              <w:t>POSITION</w:t>
            </w:r>
          </w:p>
        </w:tc>
        <w:tc>
          <w:tcPr>
            <w:tcW w:w="2409" w:type="dxa"/>
            <w:tcBorders>
              <w:top w:val="single" w:sz="12" w:space="0" w:color="auto"/>
            </w:tcBorders>
            <w:shd w:val="clear" w:color="auto" w:fill="B3B3B3"/>
          </w:tcPr>
          <w:p w14:paraId="00A9A292" w14:textId="77777777" w:rsidR="00757580" w:rsidRPr="00945FA1" w:rsidRDefault="00757580">
            <w:pPr>
              <w:pStyle w:val="BodyText"/>
              <w:spacing w:after="0"/>
              <w:ind w:left="0"/>
              <w:jc w:val="center"/>
              <w:rPr>
                <w:b/>
                <w:bCs/>
                <w:sz w:val="18"/>
              </w:rPr>
            </w:pPr>
            <w:r w:rsidRPr="00945FA1">
              <w:rPr>
                <w:b/>
                <w:bCs/>
                <w:sz w:val="18"/>
              </w:rPr>
              <w:t>NAME</w:t>
            </w:r>
          </w:p>
        </w:tc>
        <w:tc>
          <w:tcPr>
            <w:tcW w:w="2127" w:type="dxa"/>
            <w:tcBorders>
              <w:top w:val="single" w:sz="12" w:space="0" w:color="auto"/>
            </w:tcBorders>
            <w:shd w:val="clear" w:color="auto" w:fill="B3B3B3"/>
          </w:tcPr>
          <w:p w14:paraId="06CE70EB" w14:textId="77777777" w:rsidR="00757580" w:rsidRPr="00945FA1" w:rsidRDefault="00757580">
            <w:pPr>
              <w:pStyle w:val="BodyText"/>
              <w:spacing w:after="0"/>
              <w:ind w:left="0"/>
              <w:jc w:val="center"/>
              <w:rPr>
                <w:b/>
                <w:bCs/>
                <w:sz w:val="18"/>
              </w:rPr>
            </w:pPr>
            <w:r w:rsidRPr="00945FA1">
              <w:rPr>
                <w:b/>
                <w:bCs/>
                <w:sz w:val="18"/>
              </w:rPr>
              <w:t>DEPT/DIR</w:t>
            </w:r>
          </w:p>
        </w:tc>
      </w:tr>
      <w:tr w:rsidR="00757580" w:rsidRPr="00945FA1" w14:paraId="6386DE5B" w14:textId="77777777" w:rsidTr="00881EC1">
        <w:trPr>
          <w:gridAfter w:val="2"/>
          <w:wAfter w:w="1962" w:type="dxa"/>
        </w:trPr>
        <w:tc>
          <w:tcPr>
            <w:tcW w:w="2112" w:type="dxa"/>
          </w:tcPr>
          <w:p w14:paraId="66CA0E84" w14:textId="77777777" w:rsidR="00757580" w:rsidRPr="00945FA1" w:rsidRDefault="00757580">
            <w:pPr>
              <w:pStyle w:val="BodyText"/>
              <w:spacing w:after="120"/>
              <w:ind w:left="0"/>
              <w:rPr>
                <w:sz w:val="18"/>
              </w:rPr>
            </w:pPr>
            <w:r w:rsidRPr="00945FA1">
              <w:rPr>
                <w:sz w:val="18"/>
              </w:rPr>
              <w:t>User Rep/Initiator</w:t>
            </w:r>
          </w:p>
        </w:tc>
        <w:tc>
          <w:tcPr>
            <w:tcW w:w="2409" w:type="dxa"/>
          </w:tcPr>
          <w:p w14:paraId="709BC6DA" w14:textId="77777777" w:rsidR="00757580" w:rsidRPr="00945FA1" w:rsidRDefault="001553E5">
            <w:pPr>
              <w:pStyle w:val="BodyText"/>
              <w:spacing w:after="120"/>
              <w:ind w:left="0"/>
              <w:rPr>
                <w:sz w:val="18"/>
              </w:rPr>
            </w:pPr>
            <w:r>
              <w:rPr>
                <w:sz w:val="18"/>
              </w:rPr>
              <w:t>[nama user]</w:t>
            </w:r>
          </w:p>
        </w:tc>
        <w:tc>
          <w:tcPr>
            <w:tcW w:w="2127" w:type="dxa"/>
          </w:tcPr>
          <w:p w14:paraId="23287E6D" w14:textId="77777777" w:rsidR="00757580" w:rsidRPr="00945FA1" w:rsidRDefault="001553E5" w:rsidP="00546AD5">
            <w:pPr>
              <w:pStyle w:val="BodyText"/>
              <w:spacing w:after="120"/>
              <w:ind w:left="0"/>
              <w:rPr>
                <w:sz w:val="18"/>
              </w:rPr>
            </w:pPr>
            <w:r>
              <w:rPr>
                <w:sz w:val="18"/>
              </w:rPr>
              <w:t>[nama dept/div]</w:t>
            </w:r>
          </w:p>
        </w:tc>
      </w:tr>
      <w:tr w:rsidR="00757580" w:rsidRPr="00945FA1" w14:paraId="1ABFA17D" w14:textId="77777777" w:rsidTr="00881EC1">
        <w:trPr>
          <w:gridAfter w:val="2"/>
          <w:wAfter w:w="1962" w:type="dxa"/>
        </w:trPr>
        <w:tc>
          <w:tcPr>
            <w:tcW w:w="2112" w:type="dxa"/>
            <w:tcBorders>
              <w:top w:val="single" w:sz="6" w:space="0" w:color="auto"/>
              <w:bottom w:val="single" w:sz="4" w:space="0" w:color="auto"/>
            </w:tcBorders>
          </w:tcPr>
          <w:p w14:paraId="480D4331" w14:textId="77777777" w:rsidR="00757580" w:rsidRPr="00945FA1" w:rsidRDefault="00757580">
            <w:pPr>
              <w:pStyle w:val="BodyText"/>
              <w:spacing w:after="120"/>
              <w:ind w:left="0"/>
              <w:rPr>
                <w:sz w:val="18"/>
              </w:rPr>
            </w:pPr>
            <w:r>
              <w:rPr>
                <w:sz w:val="18"/>
              </w:rPr>
              <w:t>Dept. Head</w:t>
            </w:r>
          </w:p>
        </w:tc>
        <w:tc>
          <w:tcPr>
            <w:tcW w:w="2409" w:type="dxa"/>
            <w:tcBorders>
              <w:top w:val="single" w:sz="6" w:space="0" w:color="auto"/>
              <w:bottom w:val="single" w:sz="4" w:space="0" w:color="auto"/>
            </w:tcBorders>
          </w:tcPr>
          <w:p w14:paraId="3FD78B7D" w14:textId="77777777" w:rsidR="00757580" w:rsidRPr="00945FA1" w:rsidRDefault="001553E5">
            <w:pPr>
              <w:pStyle w:val="BodyText"/>
              <w:spacing w:after="120"/>
              <w:ind w:left="0"/>
              <w:rPr>
                <w:sz w:val="18"/>
              </w:rPr>
            </w:pPr>
            <w:r>
              <w:rPr>
                <w:sz w:val="18"/>
              </w:rPr>
              <w:t>[nama dept. head]</w:t>
            </w:r>
          </w:p>
        </w:tc>
        <w:tc>
          <w:tcPr>
            <w:tcW w:w="2127" w:type="dxa"/>
            <w:tcBorders>
              <w:top w:val="single" w:sz="6" w:space="0" w:color="auto"/>
              <w:bottom w:val="single" w:sz="4" w:space="0" w:color="auto"/>
            </w:tcBorders>
          </w:tcPr>
          <w:p w14:paraId="4B0F0856" w14:textId="77777777" w:rsidR="00757580" w:rsidRPr="00945FA1" w:rsidRDefault="001553E5">
            <w:pPr>
              <w:pStyle w:val="BodyText"/>
              <w:spacing w:after="120"/>
              <w:ind w:left="0"/>
              <w:rPr>
                <w:sz w:val="18"/>
              </w:rPr>
            </w:pPr>
            <w:r>
              <w:rPr>
                <w:sz w:val="18"/>
              </w:rPr>
              <w:t>[nama dept/div]</w:t>
            </w:r>
          </w:p>
        </w:tc>
      </w:tr>
      <w:tr w:rsidR="00757580" w:rsidRPr="00945FA1" w14:paraId="792D2621" w14:textId="77777777" w:rsidTr="00881EC1">
        <w:trPr>
          <w:gridAfter w:val="2"/>
          <w:wAfter w:w="1962" w:type="dxa"/>
        </w:trPr>
        <w:tc>
          <w:tcPr>
            <w:tcW w:w="2112" w:type="dxa"/>
            <w:tcBorders>
              <w:top w:val="single" w:sz="4" w:space="0" w:color="auto"/>
              <w:bottom w:val="single" w:sz="12" w:space="0" w:color="auto"/>
            </w:tcBorders>
          </w:tcPr>
          <w:p w14:paraId="44A2EE82" w14:textId="77777777" w:rsidR="00757580" w:rsidRPr="00945FA1" w:rsidRDefault="00757580" w:rsidP="007A1F73">
            <w:pPr>
              <w:pStyle w:val="BodyText"/>
              <w:spacing w:after="120"/>
              <w:ind w:left="0"/>
              <w:rPr>
                <w:sz w:val="18"/>
              </w:rPr>
            </w:pPr>
            <w:r>
              <w:rPr>
                <w:sz w:val="18"/>
              </w:rPr>
              <w:t>Div. Head</w:t>
            </w:r>
          </w:p>
        </w:tc>
        <w:tc>
          <w:tcPr>
            <w:tcW w:w="2409" w:type="dxa"/>
            <w:tcBorders>
              <w:top w:val="single" w:sz="4" w:space="0" w:color="auto"/>
              <w:bottom w:val="single" w:sz="12" w:space="0" w:color="auto"/>
            </w:tcBorders>
          </w:tcPr>
          <w:p w14:paraId="39A4D09C" w14:textId="77777777" w:rsidR="00757580" w:rsidRPr="00945FA1" w:rsidRDefault="001553E5" w:rsidP="007A1F73">
            <w:pPr>
              <w:pStyle w:val="BodyText"/>
              <w:spacing w:after="120"/>
              <w:ind w:left="0"/>
              <w:rPr>
                <w:sz w:val="18"/>
              </w:rPr>
            </w:pPr>
            <w:r>
              <w:rPr>
                <w:sz w:val="18"/>
              </w:rPr>
              <w:t>[nama div. head]</w:t>
            </w:r>
          </w:p>
        </w:tc>
        <w:tc>
          <w:tcPr>
            <w:tcW w:w="2127" w:type="dxa"/>
            <w:tcBorders>
              <w:top w:val="single" w:sz="4" w:space="0" w:color="auto"/>
              <w:bottom w:val="single" w:sz="12" w:space="0" w:color="auto"/>
            </w:tcBorders>
          </w:tcPr>
          <w:p w14:paraId="02E3D348" w14:textId="77777777" w:rsidR="00757580" w:rsidRPr="00945FA1" w:rsidRDefault="001553E5" w:rsidP="007A1F73">
            <w:pPr>
              <w:pStyle w:val="BodyText"/>
              <w:spacing w:after="120"/>
              <w:ind w:left="0"/>
              <w:rPr>
                <w:sz w:val="18"/>
              </w:rPr>
            </w:pPr>
            <w:r>
              <w:rPr>
                <w:sz w:val="18"/>
              </w:rPr>
              <w:t>[nama dept/div]</w:t>
            </w:r>
          </w:p>
        </w:tc>
      </w:tr>
      <w:tr w:rsidR="007A1F73" w:rsidRPr="00945FA1" w14:paraId="652913D1" w14:textId="77777777" w:rsidTr="00881EC1">
        <w:tc>
          <w:tcPr>
            <w:tcW w:w="2112" w:type="dxa"/>
            <w:tcBorders>
              <w:top w:val="single" w:sz="12" w:space="0" w:color="auto"/>
              <w:left w:val="single" w:sz="12" w:space="0" w:color="auto"/>
              <w:bottom w:val="nil"/>
              <w:right w:val="nil"/>
            </w:tcBorders>
            <w:vAlign w:val="center"/>
          </w:tcPr>
          <w:p w14:paraId="541CA9F0" w14:textId="77777777" w:rsidR="007A1F73" w:rsidRPr="00945FA1" w:rsidRDefault="007A1F73" w:rsidP="007A1F73">
            <w:pPr>
              <w:pStyle w:val="BodyText"/>
              <w:spacing w:after="120"/>
              <w:ind w:left="0"/>
              <w:rPr>
                <w:sz w:val="18"/>
              </w:rPr>
            </w:pPr>
          </w:p>
          <w:p w14:paraId="6AB046F5" w14:textId="641F9A00" w:rsidR="007A1F73" w:rsidRPr="00945FA1" w:rsidRDefault="007A1F73" w:rsidP="007A1F73">
            <w:pPr>
              <w:pStyle w:val="BodyText"/>
              <w:spacing w:after="120"/>
              <w:ind w:left="0"/>
              <w:rPr>
                <w:b/>
                <w:bCs/>
                <w:sz w:val="18"/>
              </w:rPr>
            </w:pPr>
            <w:r w:rsidRPr="00945FA1">
              <w:rPr>
                <w:b/>
                <w:bCs/>
                <w:sz w:val="18"/>
              </w:rPr>
              <w:t xml:space="preserve">Type or Request </w:t>
            </w:r>
            <w:r w:rsidR="00881EC1">
              <w:rPr>
                <w:b/>
                <w:bCs/>
                <w:sz w:val="18"/>
              </w:rPr>
              <w:t xml:space="preserve">      </w:t>
            </w:r>
            <w:r w:rsidRPr="00945FA1">
              <w:rPr>
                <w:b/>
                <w:bCs/>
                <w:sz w:val="18"/>
              </w:rPr>
              <w:t>:</w:t>
            </w:r>
          </w:p>
        </w:tc>
        <w:tc>
          <w:tcPr>
            <w:tcW w:w="2409" w:type="dxa"/>
            <w:tcBorders>
              <w:top w:val="single" w:sz="12" w:space="0" w:color="auto"/>
              <w:left w:val="nil"/>
              <w:bottom w:val="nil"/>
              <w:right w:val="nil"/>
            </w:tcBorders>
          </w:tcPr>
          <w:p w14:paraId="079F1EFE" w14:textId="77777777" w:rsidR="007A1F73" w:rsidRPr="00945FA1" w:rsidRDefault="007A1F73" w:rsidP="007A1F73">
            <w:pPr>
              <w:pStyle w:val="BodyText"/>
              <w:spacing w:after="120"/>
              <w:ind w:left="0"/>
              <w:rPr>
                <w:sz w:val="18"/>
              </w:rPr>
            </w:pPr>
          </w:p>
          <w:p w14:paraId="7E749EA8" w14:textId="5D562A2C" w:rsidR="007A1F73" w:rsidRPr="00945FA1" w:rsidRDefault="00D07B87" w:rsidP="007A1F73">
            <w:pPr>
              <w:pStyle w:val="BodyText"/>
              <w:spacing w:after="120"/>
              <w:ind w:left="0"/>
              <w:rPr>
                <w:sz w:val="18"/>
              </w:rPr>
            </w:pPr>
            <w:r>
              <w:rPr>
                <w:rFonts w:cs="Arial"/>
                <w:sz w:val="18"/>
                <w:szCs w:val="18"/>
              </w:rPr>
              <w:fldChar w:fldCharType="begin">
                <w:ffData>
                  <w:name w:val=""/>
                  <w:enabled/>
                  <w:calcOnExit w:val="0"/>
                  <w:checkBox>
                    <w:sizeAuto/>
                    <w:default w:val="0"/>
                  </w:checkBox>
                </w:ffData>
              </w:fldChar>
            </w:r>
            <w:r>
              <w:rPr>
                <w:rFonts w:cs="Arial"/>
                <w:sz w:val="18"/>
                <w:szCs w:val="18"/>
              </w:rPr>
              <w:instrText xml:space="preserve"> FORMCHECKBOX </w:instrText>
            </w:r>
            <w:r>
              <w:rPr>
                <w:rFonts w:cs="Arial"/>
                <w:sz w:val="18"/>
                <w:szCs w:val="18"/>
              </w:rPr>
            </w:r>
            <w:r>
              <w:rPr>
                <w:rFonts w:cs="Arial"/>
                <w:sz w:val="18"/>
                <w:szCs w:val="18"/>
              </w:rPr>
              <w:fldChar w:fldCharType="end"/>
            </w:r>
            <w:r w:rsidR="007A1F73" w:rsidRPr="00945FA1">
              <w:rPr>
                <w:rFonts w:cs="Arial"/>
                <w:sz w:val="18"/>
                <w:szCs w:val="18"/>
              </w:rPr>
              <w:t xml:space="preserve"> </w:t>
            </w:r>
            <w:r w:rsidR="00E87246">
              <w:rPr>
                <w:rFonts w:cs="Arial"/>
                <w:sz w:val="18"/>
                <w:szCs w:val="18"/>
              </w:rPr>
              <w:t>System Baru</w:t>
            </w:r>
          </w:p>
        </w:tc>
        <w:tc>
          <w:tcPr>
            <w:tcW w:w="2127" w:type="dxa"/>
            <w:tcBorders>
              <w:top w:val="single" w:sz="12" w:space="0" w:color="auto"/>
              <w:left w:val="nil"/>
              <w:bottom w:val="nil"/>
              <w:right w:val="nil"/>
            </w:tcBorders>
          </w:tcPr>
          <w:p w14:paraId="5AF78F90" w14:textId="77777777" w:rsidR="007A1F73" w:rsidRPr="00945FA1" w:rsidRDefault="007A1F73" w:rsidP="007A1F73">
            <w:pPr>
              <w:pStyle w:val="BodyText"/>
              <w:spacing w:after="120"/>
              <w:ind w:left="0"/>
              <w:rPr>
                <w:sz w:val="18"/>
              </w:rPr>
            </w:pPr>
          </w:p>
          <w:p w14:paraId="664B5CF4" w14:textId="69A98FC6" w:rsidR="007A1F73" w:rsidRPr="00945FA1" w:rsidRDefault="00D07B87" w:rsidP="008C776F">
            <w:pPr>
              <w:pStyle w:val="BodyText"/>
              <w:spacing w:after="120"/>
              <w:ind w:left="0"/>
              <w:rPr>
                <w:sz w:val="18"/>
              </w:rPr>
            </w:pPr>
            <w:r>
              <w:rPr>
                <w:rFonts w:cs="Arial"/>
                <w:sz w:val="18"/>
                <w:szCs w:val="18"/>
              </w:rPr>
              <w:fldChar w:fldCharType="begin">
                <w:ffData>
                  <w:name w:val="Check7"/>
                  <w:enabled/>
                  <w:calcOnExit w:val="0"/>
                  <w:checkBox>
                    <w:sizeAuto/>
                    <w:default w:val="0"/>
                  </w:checkBox>
                </w:ffData>
              </w:fldChar>
            </w:r>
            <w:bookmarkStart w:id="1" w:name="Check7"/>
            <w:r>
              <w:rPr>
                <w:rFonts w:cs="Arial"/>
                <w:sz w:val="18"/>
                <w:szCs w:val="18"/>
              </w:rPr>
              <w:instrText xml:space="preserve"> FORMCHECKBOX </w:instrText>
            </w:r>
            <w:r>
              <w:rPr>
                <w:rFonts w:cs="Arial"/>
                <w:sz w:val="18"/>
                <w:szCs w:val="18"/>
              </w:rPr>
            </w:r>
            <w:r>
              <w:rPr>
                <w:rFonts w:cs="Arial"/>
                <w:sz w:val="18"/>
                <w:szCs w:val="18"/>
              </w:rPr>
              <w:fldChar w:fldCharType="end"/>
            </w:r>
            <w:bookmarkEnd w:id="1"/>
            <w:r w:rsidR="007A1F73" w:rsidRPr="00945FA1">
              <w:rPr>
                <w:rFonts w:cs="Arial"/>
                <w:sz w:val="18"/>
                <w:szCs w:val="18"/>
              </w:rPr>
              <w:t xml:space="preserve"> </w:t>
            </w:r>
            <w:r w:rsidR="008C776F">
              <w:rPr>
                <w:rFonts w:cs="Arial"/>
                <w:sz w:val="18"/>
                <w:szCs w:val="18"/>
              </w:rPr>
              <w:t>Modul Baru</w:t>
            </w:r>
          </w:p>
        </w:tc>
        <w:tc>
          <w:tcPr>
            <w:tcW w:w="1417" w:type="dxa"/>
            <w:tcBorders>
              <w:top w:val="single" w:sz="12" w:space="0" w:color="auto"/>
              <w:left w:val="nil"/>
              <w:bottom w:val="nil"/>
              <w:right w:val="nil"/>
            </w:tcBorders>
          </w:tcPr>
          <w:p w14:paraId="7439EE14" w14:textId="77777777" w:rsidR="007A1F73" w:rsidRPr="00945FA1" w:rsidRDefault="007A1F73" w:rsidP="007A1F73">
            <w:pPr>
              <w:pStyle w:val="BodyText"/>
              <w:spacing w:after="120"/>
              <w:ind w:left="0"/>
              <w:rPr>
                <w:sz w:val="18"/>
              </w:rPr>
            </w:pPr>
          </w:p>
          <w:p w14:paraId="6D6F759E" w14:textId="3BE77484" w:rsidR="007A1F73" w:rsidRPr="00945FA1" w:rsidRDefault="00D07B87" w:rsidP="008C776F">
            <w:pPr>
              <w:pStyle w:val="BodyText"/>
              <w:spacing w:after="120"/>
              <w:ind w:left="0"/>
              <w:rPr>
                <w:sz w:val="18"/>
              </w:rPr>
            </w:pPr>
            <w:r>
              <w:rPr>
                <w:rFonts w:cs="Arial"/>
                <w:sz w:val="18"/>
                <w:szCs w:val="18"/>
              </w:rPr>
              <w:fldChar w:fldCharType="begin">
                <w:ffData>
                  <w:name w:val="Check8"/>
                  <w:enabled/>
                  <w:calcOnExit w:val="0"/>
                  <w:checkBox>
                    <w:sizeAuto/>
                    <w:default w:val="1"/>
                  </w:checkBox>
                </w:ffData>
              </w:fldChar>
            </w:r>
            <w:bookmarkStart w:id="2" w:name="Check8"/>
            <w:r>
              <w:rPr>
                <w:rFonts w:cs="Arial"/>
                <w:sz w:val="18"/>
                <w:szCs w:val="18"/>
              </w:rPr>
              <w:instrText xml:space="preserve"> FORMCHECKBOX </w:instrText>
            </w:r>
            <w:r>
              <w:rPr>
                <w:rFonts w:cs="Arial"/>
                <w:sz w:val="18"/>
                <w:szCs w:val="18"/>
              </w:rPr>
            </w:r>
            <w:r>
              <w:rPr>
                <w:rFonts w:cs="Arial"/>
                <w:sz w:val="18"/>
                <w:szCs w:val="18"/>
              </w:rPr>
              <w:fldChar w:fldCharType="end"/>
            </w:r>
            <w:bookmarkEnd w:id="2"/>
            <w:r w:rsidR="007A1F73" w:rsidRPr="00945FA1">
              <w:rPr>
                <w:rFonts w:cs="Arial"/>
                <w:sz w:val="18"/>
                <w:szCs w:val="18"/>
              </w:rPr>
              <w:t xml:space="preserve"> </w:t>
            </w:r>
            <w:r w:rsidR="008C776F">
              <w:rPr>
                <w:rFonts w:cs="Arial"/>
                <w:sz w:val="18"/>
                <w:szCs w:val="18"/>
              </w:rPr>
              <w:t>Modifikasi</w:t>
            </w:r>
          </w:p>
        </w:tc>
        <w:tc>
          <w:tcPr>
            <w:tcW w:w="545" w:type="dxa"/>
            <w:tcBorders>
              <w:top w:val="single" w:sz="12" w:space="0" w:color="auto"/>
              <w:left w:val="nil"/>
              <w:bottom w:val="nil"/>
              <w:right w:val="single" w:sz="12" w:space="0" w:color="auto"/>
            </w:tcBorders>
          </w:tcPr>
          <w:p w14:paraId="68000E14" w14:textId="77777777" w:rsidR="007A1F73" w:rsidRPr="00945FA1" w:rsidRDefault="007A1F73" w:rsidP="007A1F73">
            <w:pPr>
              <w:pStyle w:val="BodyText"/>
              <w:spacing w:after="120"/>
              <w:ind w:left="0"/>
              <w:rPr>
                <w:sz w:val="18"/>
              </w:rPr>
            </w:pPr>
          </w:p>
        </w:tc>
      </w:tr>
      <w:tr w:rsidR="00881EC1" w:rsidRPr="00945FA1" w14:paraId="136CB789" w14:textId="77777777" w:rsidTr="00881EC1">
        <w:tc>
          <w:tcPr>
            <w:tcW w:w="2112" w:type="dxa"/>
            <w:tcBorders>
              <w:top w:val="nil"/>
              <w:left w:val="single" w:sz="12" w:space="0" w:color="auto"/>
              <w:bottom w:val="nil"/>
              <w:right w:val="nil"/>
            </w:tcBorders>
          </w:tcPr>
          <w:p w14:paraId="73EA311C" w14:textId="3B48CF99" w:rsidR="00881EC1" w:rsidRPr="00945FA1" w:rsidRDefault="00881EC1" w:rsidP="007A1F73">
            <w:pPr>
              <w:pStyle w:val="BodyText"/>
              <w:spacing w:after="120"/>
              <w:ind w:left="0"/>
              <w:rPr>
                <w:sz w:val="18"/>
              </w:rPr>
            </w:pPr>
            <w:r>
              <w:rPr>
                <w:rFonts w:cs="Arial"/>
                <w:b/>
                <w:bCs/>
                <w:sz w:val="18"/>
                <w:szCs w:val="18"/>
              </w:rPr>
              <w:t>Model Aplikas</w:t>
            </w:r>
            <w:r w:rsidR="00D07B87">
              <w:rPr>
                <w:rFonts w:cs="Arial"/>
                <w:b/>
                <w:bCs/>
                <w:sz w:val="18"/>
                <w:szCs w:val="18"/>
              </w:rPr>
              <w:t>i</w:t>
            </w:r>
            <w:r>
              <w:rPr>
                <w:rFonts w:cs="Arial"/>
                <w:b/>
                <w:bCs/>
                <w:sz w:val="18"/>
                <w:szCs w:val="18"/>
              </w:rPr>
              <w:t xml:space="preserve">          </w:t>
            </w:r>
            <w:r w:rsidRPr="00945FA1">
              <w:rPr>
                <w:rFonts w:cs="Arial"/>
                <w:b/>
                <w:bCs/>
                <w:sz w:val="18"/>
                <w:szCs w:val="18"/>
              </w:rPr>
              <w:t>:</w:t>
            </w:r>
          </w:p>
        </w:tc>
        <w:tc>
          <w:tcPr>
            <w:tcW w:w="4536" w:type="dxa"/>
            <w:gridSpan w:val="2"/>
            <w:tcBorders>
              <w:top w:val="nil"/>
              <w:left w:val="nil"/>
              <w:bottom w:val="nil"/>
              <w:right w:val="nil"/>
            </w:tcBorders>
          </w:tcPr>
          <w:p w14:paraId="7219828E" w14:textId="30ADA10D" w:rsidR="00881EC1" w:rsidRPr="00945FA1" w:rsidRDefault="00D07B87" w:rsidP="007A1F73">
            <w:pPr>
              <w:pStyle w:val="BodyText"/>
              <w:spacing w:after="120"/>
              <w:ind w:left="0"/>
              <w:rPr>
                <w:rFonts w:cs="Arial"/>
                <w:sz w:val="18"/>
                <w:szCs w:val="18"/>
              </w:rPr>
            </w:pPr>
            <w:r>
              <w:rPr>
                <w:rFonts w:cs="Arial"/>
                <w:sz w:val="18"/>
                <w:szCs w:val="18"/>
              </w:rPr>
              <w:fldChar w:fldCharType="begin">
                <w:ffData>
                  <w:name w:val="Check9"/>
                  <w:enabled/>
                  <w:calcOnExit w:val="0"/>
                  <w:checkBox>
                    <w:sizeAuto/>
                    <w:default w:val="0"/>
                  </w:checkBox>
                </w:ffData>
              </w:fldChar>
            </w:r>
            <w:bookmarkStart w:id="3" w:name="Check9"/>
            <w:r>
              <w:rPr>
                <w:rFonts w:cs="Arial"/>
                <w:sz w:val="18"/>
                <w:szCs w:val="18"/>
              </w:rPr>
              <w:instrText xml:space="preserve"> FORMCHECKBOX </w:instrText>
            </w:r>
            <w:r>
              <w:rPr>
                <w:rFonts w:cs="Arial"/>
                <w:sz w:val="18"/>
                <w:szCs w:val="18"/>
              </w:rPr>
            </w:r>
            <w:r>
              <w:rPr>
                <w:rFonts w:cs="Arial"/>
                <w:sz w:val="18"/>
                <w:szCs w:val="18"/>
              </w:rPr>
              <w:fldChar w:fldCharType="end"/>
            </w:r>
            <w:bookmarkEnd w:id="3"/>
            <w:r w:rsidR="00881EC1">
              <w:rPr>
                <w:rFonts w:cs="Arial"/>
                <w:sz w:val="18"/>
                <w:szCs w:val="18"/>
              </w:rPr>
              <w:t xml:space="preserve"> Aplikasi DMS, FLP, </w:t>
            </w:r>
            <w:r w:rsidR="00881EC1" w:rsidRPr="00945FA1">
              <w:rPr>
                <w:rFonts w:cs="Arial"/>
                <w:sz w:val="18"/>
                <w:szCs w:val="18"/>
              </w:rPr>
              <w:t xml:space="preserve"> </w:t>
            </w:r>
            <w:r w:rsidR="00881EC1">
              <w:rPr>
                <w:rFonts w:cs="Arial"/>
                <w:sz w:val="18"/>
                <w:szCs w:val="18"/>
              </w:rPr>
              <w:t>Wanda CE &amp; Wanda Chatbot</w:t>
            </w:r>
            <w:r w:rsidR="00881EC1" w:rsidRPr="00945FA1">
              <w:rPr>
                <w:rFonts w:cs="Arial"/>
                <w:sz w:val="18"/>
                <w:szCs w:val="18"/>
              </w:rPr>
              <w:t xml:space="preserve">         </w:t>
            </w:r>
          </w:p>
        </w:tc>
        <w:tc>
          <w:tcPr>
            <w:tcW w:w="1417" w:type="dxa"/>
            <w:tcBorders>
              <w:top w:val="nil"/>
              <w:left w:val="nil"/>
              <w:bottom w:val="nil"/>
              <w:right w:val="nil"/>
            </w:tcBorders>
          </w:tcPr>
          <w:p w14:paraId="57B27B7E" w14:textId="36AD072B" w:rsidR="00881EC1" w:rsidRPr="00945FA1" w:rsidRDefault="00D07B87" w:rsidP="00881EC1">
            <w:pPr>
              <w:pStyle w:val="BodyText"/>
              <w:spacing w:after="120"/>
              <w:ind w:left="0"/>
              <w:rPr>
                <w:sz w:val="18"/>
              </w:rPr>
            </w:pPr>
            <w:r>
              <w:rPr>
                <w:rFonts w:cs="Arial"/>
                <w:sz w:val="18"/>
                <w:szCs w:val="18"/>
              </w:rPr>
              <w:fldChar w:fldCharType="begin">
                <w:ffData>
                  <w:name w:val=""/>
                  <w:enabled/>
                  <w:calcOnExit w:val="0"/>
                  <w:checkBox>
                    <w:sizeAuto/>
                    <w:default w:val="1"/>
                  </w:checkBox>
                </w:ffData>
              </w:fldChar>
            </w:r>
            <w:r>
              <w:rPr>
                <w:rFonts w:cs="Arial"/>
                <w:sz w:val="18"/>
                <w:szCs w:val="18"/>
              </w:rPr>
              <w:instrText xml:space="preserve"> FORMCHECKBOX </w:instrText>
            </w:r>
            <w:r>
              <w:rPr>
                <w:rFonts w:cs="Arial"/>
                <w:sz w:val="18"/>
                <w:szCs w:val="18"/>
              </w:rPr>
            </w:r>
            <w:r>
              <w:rPr>
                <w:rFonts w:cs="Arial"/>
                <w:sz w:val="18"/>
                <w:szCs w:val="18"/>
              </w:rPr>
              <w:fldChar w:fldCharType="end"/>
            </w:r>
            <w:r w:rsidR="00881EC1">
              <w:rPr>
                <w:rFonts w:cs="Arial"/>
                <w:sz w:val="18"/>
                <w:szCs w:val="18"/>
              </w:rPr>
              <w:t xml:space="preserve"> Internal MD</w:t>
            </w:r>
          </w:p>
        </w:tc>
        <w:tc>
          <w:tcPr>
            <w:tcW w:w="545" w:type="dxa"/>
            <w:tcBorders>
              <w:top w:val="nil"/>
              <w:left w:val="nil"/>
              <w:bottom w:val="nil"/>
              <w:right w:val="single" w:sz="12" w:space="0" w:color="auto"/>
            </w:tcBorders>
          </w:tcPr>
          <w:p w14:paraId="75387EFD" w14:textId="1C286EB3" w:rsidR="00881EC1" w:rsidRPr="00945FA1" w:rsidRDefault="00881EC1" w:rsidP="00E87246">
            <w:pPr>
              <w:pStyle w:val="BodyText"/>
              <w:spacing w:after="120"/>
              <w:ind w:left="0"/>
              <w:rPr>
                <w:sz w:val="18"/>
              </w:rPr>
            </w:pPr>
          </w:p>
        </w:tc>
      </w:tr>
      <w:tr w:rsidR="00881EC1" w:rsidRPr="00945FA1" w14:paraId="13B20A13" w14:textId="77777777" w:rsidTr="00881EC1">
        <w:tc>
          <w:tcPr>
            <w:tcW w:w="2112" w:type="dxa"/>
            <w:tcBorders>
              <w:top w:val="nil"/>
              <w:left w:val="single" w:sz="12" w:space="0" w:color="auto"/>
              <w:bottom w:val="nil"/>
              <w:right w:val="nil"/>
            </w:tcBorders>
          </w:tcPr>
          <w:p w14:paraId="4CC9AD8E" w14:textId="0E88B46B" w:rsidR="00881EC1" w:rsidRPr="00945FA1" w:rsidRDefault="00881EC1" w:rsidP="007A1F73">
            <w:pPr>
              <w:pStyle w:val="BodyText"/>
              <w:spacing w:after="120"/>
              <w:ind w:left="0"/>
              <w:rPr>
                <w:rFonts w:cs="Arial"/>
                <w:b/>
                <w:bCs/>
                <w:sz w:val="18"/>
                <w:szCs w:val="18"/>
              </w:rPr>
            </w:pPr>
            <w:r>
              <w:rPr>
                <w:rFonts w:cs="Arial"/>
                <w:b/>
                <w:bCs/>
                <w:sz w:val="18"/>
                <w:szCs w:val="18"/>
              </w:rPr>
              <w:t xml:space="preserve">Nama Aplikasi          </w:t>
            </w:r>
            <w:r w:rsidRPr="00881EC1">
              <w:rPr>
                <w:rFonts w:cs="Arial"/>
                <w:b/>
                <w:bCs/>
                <w:sz w:val="8"/>
                <w:szCs w:val="18"/>
              </w:rPr>
              <w:t xml:space="preserve"> </w:t>
            </w:r>
            <w:r>
              <w:rPr>
                <w:rFonts w:cs="Arial"/>
                <w:b/>
                <w:bCs/>
                <w:sz w:val="18"/>
                <w:szCs w:val="18"/>
              </w:rPr>
              <w:t>:</w:t>
            </w:r>
          </w:p>
        </w:tc>
        <w:tc>
          <w:tcPr>
            <w:tcW w:w="6498" w:type="dxa"/>
            <w:gridSpan w:val="4"/>
            <w:tcBorders>
              <w:top w:val="nil"/>
              <w:left w:val="nil"/>
              <w:bottom w:val="nil"/>
              <w:right w:val="single" w:sz="12" w:space="0" w:color="auto"/>
            </w:tcBorders>
          </w:tcPr>
          <w:p w14:paraId="47D6BA33" w14:textId="19502F5D" w:rsidR="00881EC1" w:rsidRPr="00945FA1" w:rsidRDefault="00881EC1" w:rsidP="007C54BD">
            <w:pPr>
              <w:pStyle w:val="BodyText"/>
              <w:spacing w:after="120"/>
              <w:ind w:left="0"/>
              <w:rPr>
                <w:sz w:val="18"/>
              </w:rPr>
            </w:pPr>
            <w:r>
              <w:rPr>
                <w:sz w:val="18"/>
              </w:rPr>
              <w:t xml:space="preserve">[nama aplikasi] </w:t>
            </w:r>
          </w:p>
        </w:tc>
      </w:tr>
      <w:tr w:rsidR="007A1F73" w:rsidRPr="00945FA1" w14:paraId="4B89F473" w14:textId="77777777" w:rsidTr="00881EC1">
        <w:tc>
          <w:tcPr>
            <w:tcW w:w="2112" w:type="dxa"/>
            <w:tcBorders>
              <w:top w:val="nil"/>
              <w:left w:val="single" w:sz="12" w:space="0" w:color="auto"/>
              <w:bottom w:val="single" w:sz="12" w:space="0" w:color="auto"/>
              <w:right w:val="nil"/>
            </w:tcBorders>
          </w:tcPr>
          <w:p w14:paraId="303942AF" w14:textId="2F4A3057" w:rsidR="007A1F73" w:rsidRPr="00881EC1" w:rsidRDefault="0056269E" w:rsidP="007A1F73">
            <w:pPr>
              <w:pStyle w:val="BodyText"/>
              <w:spacing w:after="120"/>
              <w:ind w:left="0"/>
              <w:rPr>
                <w:b/>
                <w:sz w:val="18"/>
              </w:rPr>
            </w:pPr>
            <w:r w:rsidRPr="00881EC1">
              <w:rPr>
                <w:b/>
                <w:sz w:val="18"/>
              </w:rPr>
              <w:t>Departement terkait :</w:t>
            </w:r>
          </w:p>
        </w:tc>
        <w:tc>
          <w:tcPr>
            <w:tcW w:w="2409" w:type="dxa"/>
            <w:tcBorders>
              <w:top w:val="nil"/>
              <w:left w:val="nil"/>
              <w:bottom w:val="single" w:sz="12" w:space="0" w:color="auto"/>
              <w:right w:val="nil"/>
            </w:tcBorders>
          </w:tcPr>
          <w:p w14:paraId="1FC00DDD" w14:textId="7EEA77A9" w:rsidR="007A1F73" w:rsidRPr="00945FA1" w:rsidRDefault="00881EC1" w:rsidP="007A1F73">
            <w:pPr>
              <w:pStyle w:val="BodyText"/>
              <w:spacing w:after="120"/>
              <w:ind w:left="0"/>
              <w:rPr>
                <w:sz w:val="18"/>
              </w:rPr>
            </w:pPr>
            <w:r>
              <w:rPr>
                <w:sz w:val="18"/>
              </w:rPr>
              <w:t>[nama department yang terkait dengan project]</w:t>
            </w:r>
          </w:p>
        </w:tc>
        <w:tc>
          <w:tcPr>
            <w:tcW w:w="2127" w:type="dxa"/>
            <w:tcBorders>
              <w:top w:val="nil"/>
              <w:left w:val="nil"/>
              <w:bottom w:val="nil"/>
              <w:right w:val="nil"/>
            </w:tcBorders>
          </w:tcPr>
          <w:p w14:paraId="25E0AC68" w14:textId="77777777" w:rsidR="007A1F73" w:rsidRPr="00945FA1" w:rsidRDefault="007A1F73" w:rsidP="007A1F73">
            <w:pPr>
              <w:pStyle w:val="BodyText"/>
              <w:spacing w:after="120"/>
              <w:ind w:left="0"/>
              <w:rPr>
                <w:sz w:val="18"/>
              </w:rPr>
            </w:pPr>
          </w:p>
        </w:tc>
        <w:tc>
          <w:tcPr>
            <w:tcW w:w="1417" w:type="dxa"/>
            <w:tcBorders>
              <w:top w:val="nil"/>
              <w:left w:val="nil"/>
              <w:bottom w:val="nil"/>
              <w:right w:val="nil"/>
            </w:tcBorders>
          </w:tcPr>
          <w:p w14:paraId="3742D272" w14:textId="77777777" w:rsidR="007A1F73" w:rsidRPr="00945FA1" w:rsidRDefault="007A1F73" w:rsidP="007A1F73">
            <w:pPr>
              <w:pStyle w:val="BodyText"/>
              <w:spacing w:after="120"/>
              <w:ind w:left="0"/>
              <w:rPr>
                <w:sz w:val="18"/>
              </w:rPr>
            </w:pPr>
          </w:p>
        </w:tc>
        <w:tc>
          <w:tcPr>
            <w:tcW w:w="545" w:type="dxa"/>
            <w:tcBorders>
              <w:top w:val="nil"/>
              <w:left w:val="nil"/>
              <w:bottom w:val="nil"/>
              <w:right w:val="single" w:sz="12" w:space="0" w:color="auto"/>
            </w:tcBorders>
          </w:tcPr>
          <w:p w14:paraId="19902FE4" w14:textId="77777777" w:rsidR="007A1F73" w:rsidRPr="00945FA1" w:rsidRDefault="007A1F73" w:rsidP="007A1F73">
            <w:pPr>
              <w:pStyle w:val="BodyText"/>
              <w:spacing w:after="120"/>
              <w:ind w:left="0"/>
              <w:rPr>
                <w:sz w:val="18"/>
              </w:rPr>
            </w:pPr>
          </w:p>
        </w:tc>
      </w:tr>
      <w:tr w:rsidR="007A1F73" w:rsidRPr="00945FA1" w14:paraId="57487F5A" w14:textId="77777777" w:rsidTr="00881EC1">
        <w:tc>
          <w:tcPr>
            <w:tcW w:w="2112" w:type="dxa"/>
            <w:tcBorders>
              <w:top w:val="single" w:sz="12" w:space="0" w:color="auto"/>
              <w:left w:val="single" w:sz="12" w:space="0" w:color="auto"/>
              <w:bottom w:val="single" w:sz="12" w:space="0" w:color="auto"/>
              <w:right w:val="nil"/>
            </w:tcBorders>
          </w:tcPr>
          <w:p w14:paraId="0673C994" w14:textId="15D8B2F0" w:rsidR="007A1F73" w:rsidRPr="00945FA1" w:rsidRDefault="00A326A7" w:rsidP="007A1F73">
            <w:pPr>
              <w:pStyle w:val="BodyText"/>
              <w:spacing w:after="120"/>
              <w:ind w:left="0"/>
              <w:rPr>
                <w:b/>
                <w:bCs/>
                <w:sz w:val="18"/>
              </w:rPr>
            </w:pPr>
            <w:r>
              <w:rPr>
                <w:b/>
                <w:bCs/>
                <w:sz w:val="18"/>
              </w:rPr>
              <w:t>Ekspektasi Selesai  :</w:t>
            </w:r>
          </w:p>
        </w:tc>
        <w:tc>
          <w:tcPr>
            <w:tcW w:w="2409" w:type="dxa"/>
            <w:tcBorders>
              <w:top w:val="single" w:sz="12" w:space="0" w:color="auto"/>
              <w:left w:val="nil"/>
              <w:bottom w:val="single" w:sz="12" w:space="0" w:color="auto"/>
              <w:right w:val="single" w:sz="12" w:space="0" w:color="auto"/>
            </w:tcBorders>
            <w:vAlign w:val="bottom"/>
          </w:tcPr>
          <w:p w14:paraId="2308F887" w14:textId="58ADC0B4" w:rsidR="007A1F73" w:rsidRPr="00945FA1" w:rsidRDefault="00F157FB" w:rsidP="00881EC1">
            <w:pPr>
              <w:pStyle w:val="BodyText"/>
              <w:spacing w:after="120"/>
              <w:ind w:left="0"/>
              <w:rPr>
                <w:sz w:val="18"/>
              </w:rPr>
            </w:pPr>
            <w:r>
              <w:rPr>
                <w:sz w:val="18"/>
              </w:rPr>
              <w:t xml:space="preserve">[bulan &amp; tahun ekspektasi project </w:t>
            </w:r>
            <w:r w:rsidR="00881EC1">
              <w:rPr>
                <w:sz w:val="18"/>
              </w:rPr>
              <w:t>selesai</w:t>
            </w:r>
            <w:r>
              <w:rPr>
                <w:sz w:val="18"/>
              </w:rPr>
              <w:t>]</w:t>
            </w:r>
          </w:p>
        </w:tc>
        <w:tc>
          <w:tcPr>
            <w:tcW w:w="2127" w:type="dxa"/>
            <w:tcBorders>
              <w:top w:val="nil"/>
              <w:left w:val="single" w:sz="12" w:space="0" w:color="auto"/>
              <w:bottom w:val="single" w:sz="12" w:space="0" w:color="auto"/>
              <w:right w:val="nil"/>
            </w:tcBorders>
          </w:tcPr>
          <w:p w14:paraId="2A330AA4" w14:textId="77777777" w:rsidR="007A1F73" w:rsidRPr="00945FA1" w:rsidRDefault="007A1F73" w:rsidP="007A1F73">
            <w:pPr>
              <w:pStyle w:val="BodyText"/>
              <w:spacing w:after="120"/>
              <w:ind w:left="0"/>
              <w:rPr>
                <w:sz w:val="18"/>
              </w:rPr>
            </w:pPr>
          </w:p>
        </w:tc>
        <w:tc>
          <w:tcPr>
            <w:tcW w:w="1417" w:type="dxa"/>
            <w:tcBorders>
              <w:top w:val="nil"/>
              <w:left w:val="nil"/>
              <w:bottom w:val="single" w:sz="12" w:space="0" w:color="auto"/>
              <w:right w:val="nil"/>
            </w:tcBorders>
          </w:tcPr>
          <w:p w14:paraId="032C06E1" w14:textId="77777777" w:rsidR="007A1F73" w:rsidRPr="00945FA1" w:rsidRDefault="007A1F73" w:rsidP="007A1F73">
            <w:pPr>
              <w:pStyle w:val="BodyText"/>
              <w:spacing w:after="120"/>
              <w:ind w:left="0"/>
              <w:rPr>
                <w:sz w:val="18"/>
              </w:rPr>
            </w:pPr>
          </w:p>
        </w:tc>
        <w:tc>
          <w:tcPr>
            <w:tcW w:w="545" w:type="dxa"/>
            <w:tcBorders>
              <w:top w:val="nil"/>
              <w:left w:val="nil"/>
              <w:bottom w:val="single" w:sz="12" w:space="0" w:color="auto"/>
              <w:right w:val="single" w:sz="12" w:space="0" w:color="auto"/>
            </w:tcBorders>
          </w:tcPr>
          <w:p w14:paraId="4B109C49" w14:textId="77777777" w:rsidR="007A1F73" w:rsidRPr="00945FA1" w:rsidRDefault="007A1F73" w:rsidP="007A1F73">
            <w:pPr>
              <w:pStyle w:val="BodyText"/>
              <w:spacing w:after="120"/>
              <w:ind w:left="0"/>
              <w:rPr>
                <w:sz w:val="18"/>
              </w:rPr>
            </w:pPr>
          </w:p>
        </w:tc>
      </w:tr>
    </w:tbl>
    <w:p w14:paraId="33851656" w14:textId="77777777" w:rsidR="007D21E6" w:rsidRPr="00945FA1" w:rsidRDefault="007D21E6" w:rsidP="009466F7">
      <w:pPr>
        <w:pStyle w:val="BodyText"/>
        <w:ind w:left="0"/>
        <w:rPr>
          <w:spacing w:val="-4"/>
          <w:szCs w:val="24"/>
        </w:rPr>
      </w:pPr>
    </w:p>
    <w:p w14:paraId="1BD07EA0" w14:textId="77777777" w:rsidR="007D21E6" w:rsidRPr="00945FA1" w:rsidRDefault="007D21E6" w:rsidP="009466F7">
      <w:pPr>
        <w:pStyle w:val="BodyText"/>
        <w:ind w:left="0"/>
        <w:rPr>
          <w:spacing w:val="-4"/>
          <w:szCs w:val="24"/>
        </w:rPr>
      </w:pPr>
    </w:p>
    <w:p w14:paraId="28967B3F" w14:textId="77777777" w:rsidR="00910F0B" w:rsidRPr="00945FA1" w:rsidRDefault="00910F0B" w:rsidP="00910F0B">
      <w:pPr>
        <w:pStyle w:val="Heading1"/>
        <w:pageBreakBefore/>
        <w:ind w:left="115"/>
      </w:pPr>
      <w:bookmarkStart w:id="4" w:name="_Toc170811910"/>
      <w:r w:rsidRPr="00945FA1">
        <w:lastRenderedPageBreak/>
        <w:t>2. Project Overview</w:t>
      </w:r>
      <w:bookmarkEnd w:id="4"/>
    </w:p>
    <w:p w14:paraId="3002DF6D" w14:textId="2C886353" w:rsidR="00910F0B" w:rsidRPr="00945FA1" w:rsidRDefault="00910F0B" w:rsidP="00910F0B">
      <w:pPr>
        <w:pStyle w:val="Heading2"/>
        <w:ind w:left="142"/>
      </w:pPr>
      <w:bookmarkStart w:id="5" w:name="_Toc170811911"/>
      <w:r w:rsidRPr="00945FA1">
        <w:t xml:space="preserve">2.1 </w:t>
      </w:r>
      <w:r w:rsidR="00881EC1">
        <w:t>Latar Belakang Pengajuan Project</w:t>
      </w:r>
      <w:bookmarkEnd w:id="5"/>
    </w:p>
    <w:p w14:paraId="794233A2" w14:textId="77777777" w:rsidR="00014BBB" w:rsidRDefault="009B25B2" w:rsidP="00480201">
      <w:pPr>
        <w:pStyle w:val="BodyText"/>
        <w:ind w:left="144"/>
        <w:rPr>
          <w:rFonts w:ascii="Calibri" w:hAnsi="Calibri" w:cs="Calibri"/>
          <w:iCs/>
        </w:rPr>
      </w:pPr>
      <w:r>
        <w:rPr>
          <w:rFonts w:ascii="Calibri" w:hAnsi="Calibri" w:cs="Calibri"/>
          <w:iCs/>
        </w:rPr>
        <w:t xml:space="preserve">Penjelasan latar belakang atau alasan diperlukannya project (perubahan/pembuatan system) ini. </w:t>
      </w:r>
      <w:r w:rsidR="00AE6DB9">
        <w:rPr>
          <w:rFonts w:ascii="Calibri" w:hAnsi="Calibri" w:cs="Calibri"/>
          <w:iCs/>
        </w:rPr>
        <w:t>Silahkan diceritakan dengan detail atas</w:t>
      </w:r>
      <w:r>
        <w:rPr>
          <w:rFonts w:ascii="Calibri" w:hAnsi="Calibri" w:cs="Calibri"/>
          <w:iCs/>
        </w:rPr>
        <w:t xml:space="preserve"> kekurangan yang ada pada proses ataupun system saat ini.</w:t>
      </w:r>
    </w:p>
    <w:p w14:paraId="1B7E8C92" w14:textId="77777777" w:rsidR="00274781" w:rsidRPr="00BD451A" w:rsidRDefault="00AB43F6" w:rsidP="00B047D0">
      <w:pPr>
        <w:pStyle w:val="BodyText"/>
        <w:spacing w:after="0"/>
        <w:ind w:left="144"/>
        <w:rPr>
          <w:rFonts w:ascii="Calibri" w:hAnsi="Calibri" w:cs="Calibri"/>
          <w:iCs/>
        </w:rPr>
      </w:pPr>
      <w:r w:rsidRPr="00BD451A">
        <w:rPr>
          <w:rFonts w:ascii="Calibri" w:hAnsi="Calibri" w:cs="Calibri"/>
          <w:iCs/>
        </w:rPr>
        <w:t xml:space="preserve">Contoh : </w:t>
      </w:r>
    </w:p>
    <w:p w14:paraId="7BC3C249" w14:textId="03A91BD7" w:rsidR="00480201" w:rsidRPr="00236A13" w:rsidRDefault="00274781" w:rsidP="009466F7">
      <w:pPr>
        <w:pStyle w:val="BodyText"/>
        <w:ind w:left="144"/>
        <w:rPr>
          <w:rFonts w:ascii="Calibri" w:hAnsi="Calibri" w:cs="Calibri"/>
          <w:i/>
          <w:iCs/>
          <w:color w:val="9BBB59" w:themeColor="accent3"/>
        </w:rPr>
      </w:pPr>
      <w:r w:rsidRPr="00BD451A">
        <w:rPr>
          <w:rFonts w:ascii="Calibri" w:hAnsi="Calibri" w:cs="Calibri"/>
          <w:i/>
          <w:iCs/>
          <w:color w:val="9BBB59" w:themeColor="accent3"/>
        </w:rPr>
        <w:t>Saat ini monitoring booking service wanda CE (AHASS) dilakukan melalui aplikasi Intranet KPB Online menu Report Wanda AHASS. Prosesnya diawali dengan penarikan data booking service wanda CE oleh tim IT WMS setiap bulannya kemudian data report tersebut disimpan dalam Google Drive tertentu. Setiap bulannya, tim Dinov WMS download report booking dari Google Drive tersebut untuk kemudian diupload di Intranet KPB Online menu Transaksi &gt; Upload Data Booking Service. Setelah diupload oleh tim Dinov WMS maka tim TSD dapat melihat dan memonitor performance booking service wanda CE per AHASS &amp; SE.</w:t>
      </w:r>
      <w:r w:rsidR="009466F7">
        <w:rPr>
          <w:rFonts w:ascii="Calibri" w:hAnsi="Calibri" w:cs="Calibri"/>
          <w:i/>
          <w:iCs/>
          <w:color w:val="9BBB59" w:themeColor="accent3"/>
        </w:rPr>
        <w:t xml:space="preserve"> </w:t>
      </w:r>
      <w:r w:rsidRPr="00BD451A">
        <w:rPr>
          <w:rFonts w:ascii="Calibri" w:hAnsi="Calibri" w:cs="Calibri"/>
          <w:i/>
          <w:iCs/>
          <w:color w:val="9BBB59" w:themeColor="accent3"/>
        </w:rPr>
        <w:t xml:space="preserve">Proses </w:t>
      </w:r>
      <w:r w:rsidR="009466F7">
        <w:rPr>
          <w:rFonts w:ascii="Calibri" w:hAnsi="Calibri" w:cs="Calibri"/>
          <w:i/>
          <w:iCs/>
          <w:color w:val="9BBB59" w:themeColor="accent3"/>
        </w:rPr>
        <w:t>ini</w:t>
      </w:r>
      <w:r w:rsidRPr="00BD451A">
        <w:rPr>
          <w:rFonts w:ascii="Calibri" w:hAnsi="Calibri" w:cs="Calibri"/>
          <w:i/>
          <w:iCs/>
          <w:color w:val="9BBB59" w:themeColor="accent3"/>
        </w:rPr>
        <w:t xml:space="preserve"> tidak efisien dikarenakan masih terdapat proses manual (download &amp; upload) oleh user dan berpotensi terlewat atau human error serta jangka waktu data report yang sebulan sekali juga terlalu lama. Perlu adanya integrasi data booking service wanda CE agar lebih efisien dan tidak ada lagi proses manual oleh user.</w:t>
      </w:r>
    </w:p>
    <w:p w14:paraId="20017537" w14:textId="739FB49B" w:rsidR="00910F0B" w:rsidRPr="00945FA1" w:rsidRDefault="00881EC1" w:rsidP="00480201">
      <w:pPr>
        <w:pStyle w:val="Heading2"/>
        <w:numPr>
          <w:ilvl w:val="1"/>
          <w:numId w:val="36"/>
        </w:numPr>
      </w:pPr>
      <w:r>
        <w:t>Ruang Lingkup Project</w:t>
      </w:r>
    </w:p>
    <w:p w14:paraId="2BA491B5" w14:textId="77777777" w:rsidR="00BD451A" w:rsidRDefault="009B25B2" w:rsidP="00881EC1">
      <w:pPr>
        <w:pStyle w:val="BodyText"/>
        <w:ind w:left="142"/>
        <w:rPr>
          <w:rFonts w:ascii="Calibri" w:hAnsi="Calibri" w:cs="Calibri"/>
        </w:rPr>
      </w:pPr>
      <w:r>
        <w:rPr>
          <w:rFonts w:ascii="Calibri" w:hAnsi="Calibri" w:cs="Calibri"/>
        </w:rPr>
        <w:t>Penjelasan scope atau batasan-batasan perubahan systemnya sampai mana saja.</w:t>
      </w:r>
      <w:r w:rsidR="00E87246">
        <w:rPr>
          <w:rFonts w:ascii="Calibri" w:hAnsi="Calibri" w:cs="Calibri"/>
        </w:rPr>
        <w:t xml:space="preserve"> </w:t>
      </w:r>
    </w:p>
    <w:p w14:paraId="3EBE12D0" w14:textId="77777777" w:rsidR="00BD451A" w:rsidRPr="00BD451A" w:rsidRDefault="00BD451A" w:rsidP="00B047D0">
      <w:pPr>
        <w:pStyle w:val="BodyText"/>
        <w:spacing w:after="0"/>
        <w:ind w:left="144"/>
        <w:rPr>
          <w:rFonts w:ascii="Calibri" w:hAnsi="Calibri" w:cs="Calibri"/>
          <w:iCs/>
        </w:rPr>
      </w:pPr>
      <w:r w:rsidRPr="00BD451A">
        <w:rPr>
          <w:rFonts w:ascii="Calibri" w:hAnsi="Calibri" w:cs="Calibri"/>
          <w:iCs/>
        </w:rPr>
        <w:t xml:space="preserve">Contoh : </w:t>
      </w:r>
      <w:bookmarkStart w:id="6" w:name="_GoBack"/>
      <w:bookmarkEnd w:id="6"/>
    </w:p>
    <w:p w14:paraId="6CC44F17" w14:textId="479F0DCC" w:rsidR="00166234" w:rsidRPr="00236A13" w:rsidRDefault="00BD451A" w:rsidP="00236A13">
      <w:pPr>
        <w:pStyle w:val="BodyText"/>
        <w:ind w:left="142"/>
        <w:rPr>
          <w:rFonts w:ascii="Calibri" w:hAnsi="Calibri" w:cs="Calibri"/>
          <w:i/>
          <w:color w:val="9BBB59" w:themeColor="accent3"/>
        </w:rPr>
      </w:pPr>
      <w:r w:rsidRPr="00BD451A">
        <w:rPr>
          <w:rFonts w:ascii="Calibri" w:hAnsi="Calibri" w:cs="Calibri"/>
          <w:i/>
          <w:color w:val="9BBB59" w:themeColor="accent3"/>
        </w:rPr>
        <w:t xml:space="preserve">Scope </w:t>
      </w:r>
      <w:r>
        <w:rPr>
          <w:rFonts w:ascii="Calibri" w:hAnsi="Calibri" w:cs="Calibri"/>
          <w:i/>
          <w:color w:val="9BBB59" w:themeColor="accent3"/>
        </w:rPr>
        <w:t>project</w:t>
      </w:r>
      <w:r w:rsidRPr="00BD451A">
        <w:rPr>
          <w:rFonts w:ascii="Calibri" w:hAnsi="Calibri" w:cs="Calibri"/>
          <w:i/>
          <w:color w:val="9BBB59" w:themeColor="accent3"/>
        </w:rPr>
        <w:t xml:space="preserve"> ini adalah integrasi data booking service wanda CE </w:t>
      </w:r>
      <w:r>
        <w:rPr>
          <w:rFonts w:ascii="Calibri" w:hAnsi="Calibri" w:cs="Calibri"/>
          <w:i/>
          <w:color w:val="9BBB59" w:themeColor="accent3"/>
        </w:rPr>
        <w:t xml:space="preserve">(AHASS) </w:t>
      </w:r>
      <w:r w:rsidRPr="00BD451A">
        <w:rPr>
          <w:rFonts w:ascii="Calibri" w:hAnsi="Calibri" w:cs="Calibri"/>
          <w:i/>
          <w:color w:val="9BBB59" w:themeColor="accent3"/>
        </w:rPr>
        <w:t>pada aplikasi Intranet KPB Online secara otomatis setiap harinya (daily scheduler otomatis).</w:t>
      </w:r>
      <w:r>
        <w:rPr>
          <w:rFonts w:ascii="Calibri" w:hAnsi="Calibri" w:cs="Calibri"/>
          <w:i/>
          <w:color w:val="9BBB59" w:themeColor="accent3"/>
        </w:rPr>
        <w:t xml:space="preserve"> Project ini tidak merubah fitur menu eksisting yang ada saat ini.</w:t>
      </w:r>
    </w:p>
    <w:p w14:paraId="421B06B0" w14:textId="77777777" w:rsidR="00910F0B" w:rsidRPr="00945FA1" w:rsidRDefault="00910F0B" w:rsidP="00910F0B">
      <w:pPr>
        <w:pStyle w:val="Heading1"/>
        <w:ind w:left="115"/>
      </w:pPr>
      <w:bookmarkStart w:id="7" w:name="_Toc170811916"/>
      <w:r w:rsidRPr="00945FA1">
        <w:t xml:space="preserve">3. Project </w:t>
      </w:r>
      <w:bookmarkEnd w:id="7"/>
      <w:r w:rsidR="00A202CF">
        <w:t>Benefit</w:t>
      </w:r>
    </w:p>
    <w:p w14:paraId="21DC65FB" w14:textId="43E43184" w:rsidR="00A202CF" w:rsidRDefault="00A202CF" w:rsidP="00A202CF">
      <w:pPr>
        <w:pStyle w:val="Heading2"/>
        <w:ind w:left="142"/>
        <w:rPr>
          <w:color w:val="FF0000"/>
          <w:sz w:val="16"/>
          <w:szCs w:val="16"/>
        </w:rPr>
      </w:pPr>
      <w:bookmarkStart w:id="8" w:name="_Toc170811917"/>
      <w:r>
        <w:t>3</w:t>
      </w:r>
      <w:r w:rsidRPr="00945FA1">
        <w:t xml:space="preserve">.1 </w:t>
      </w:r>
      <w:r>
        <w:t>Tangible Benefit</w:t>
      </w:r>
    </w:p>
    <w:p w14:paraId="1F411212" w14:textId="757574F5" w:rsidR="00A202CF" w:rsidRDefault="00A202CF" w:rsidP="00A202CF">
      <w:pPr>
        <w:pStyle w:val="BodyText"/>
        <w:ind w:left="142"/>
        <w:rPr>
          <w:rFonts w:ascii="Calibri" w:hAnsi="Calibri" w:cs="Calibri"/>
          <w:lang w:val="fi-FI"/>
        </w:rPr>
      </w:pPr>
      <w:r>
        <w:rPr>
          <w:rFonts w:ascii="Calibri" w:hAnsi="Calibri" w:cs="Calibri"/>
          <w:lang w:val="fi-FI"/>
        </w:rPr>
        <w:t>Benefit apa saja yang diperoleh dari project ini yang dapat dihitung dan dikonversi ke dalam bentuk nominal uang</w:t>
      </w:r>
      <w:r w:rsidR="00550B8E">
        <w:rPr>
          <w:rFonts w:ascii="Calibri" w:hAnsi="Calibri" w:cs="Calibri"/>
          <w:lang w:val="fi-FI"/>
        </w:rPr>
        <w:t xml:space="preserve"> selama setahun</w:t>
      </w:r>
      <w:r>
        <w:rPr>
          <w:rFonts w:ascii="Calibri" w:hAnsi="Calibri" w:cs="Calibri"/>
          <w:lang w:val="fi-FI"/>
        </w:rPr>
        <w:t>. Misalnya meningkatkan revenue, cost saving, dan sebagainya</w:t>
      </w:r>
      <w:r w:rsidR="00881EC1">
        <w:rPr>
          <w:rFonts w:ascii="Calibri" w:hAnsi="Calibri" w:cs="Calibri"/>
          <w:lang w:val="fi-FI"/>
        </w:rPr>
        <w:t>. Dijelaskan perhitungannya.</w:t>
      </w:r>
    </w:p>
    <w:p w14:paraId="0EB8DB2F" w14:textId="77777777" w:rsidR="00025528" w:rsidRPr="00BD451A" w:rsidRDefault="00025528" w:rsidP="00D07B87">
      <w:pPr>
        <w:pStyle w:val="BodyText"/>
        <w:spacing w:after="0"/>
        <w:ind w:left="144"/>
        <w:rPr>
          <w:rFonts w:ascii="Calibri" w:hAnsi="Calibri" w:cs="Calibri"/>
          <w:iCs/>
        </w:rPr>
      </w:pPr>
      <w:r w:rsidRPr="00BD451A">
        <w:rPr>
          <w:rFonts w:ascii="Calibri" w:hAnsi="Calibri" w:cs="Calibri"/>
          <w:iCs/>
        </w:rPr>
        <w:t xml:space="preserve">Contoh : </w:t>
      </w:r>
    </w:p>
    <w:p w14:paraId="64BD4DD9" w14:textId="2A621DC4" w:rsidR="00025528" w:rsidRDefault="00025528" w:rsidP="00025528">
      <w:pPr>
        <w:pStyle w:val="BodyText"/>
        <w:ind w:left="142"/>
        <w:rPr>
          <w:rFonts w:ascii="Calibri" w:hAnsi="Calibri" w:cs="Calibri"/>
          <w:i/>
          <w:color w:val="9BBB59" w:themeColor="accent3"/>
        </w:rPr>
      </w:pPr>
      <w:r>
        <w:rPr>
          <w:rFonts w:ascii="Calibri" w:hAnsi="Calibri" w:cs="Calibri"/>
          <w:i/>
          <w:color w:val="9BBB59" w:themeColor="accent3"/>
        </w:rPr>
        <w:t>Project ini akan menghilangkan proses manual download &amp; upload yang dilakukan oleh user di system (Google Drive &amp; Intranet) dengan perhitungan benefit sebagai berikut.</w:t>
      </w:r>
    </w:p>
    <w:p w14:paraId="1E5F05BF" w14:textId="3614D79C" w:rsidR="00A202CF" w:rsidRPr="00550B8E" w:rsidRDefault="009466F7" w:rsidP="00550B8E">
      <w:pPr>
        <w:pStyle w:val="BodyText"/>
        <w:ind w:left="142"/>
        <w:jc w:val="center"/>
        <w:rPr>
          <w:rFonts w:ascii="Calibri" w:hAnsi="Calibri" w:cs="Calibri"/>
          <w:i/>
          <w:color w:val="9BBB59" w:themeColor="accent3"/>
        </w:rPr>
      </w:pPr>
      <w:r w:rsidRPr="009466F7">
        <w:rPr>
          <w:rFonts w:ascii="Calibri" w:hAnsi="Calibri" w:cs="Calibri"/>
          <w:i/>
          <w:color w:val="9BBB59" w:themeColor="accent3"/>
        </w:rPr>
        <w:drawing>
          <wp:inline distT="0" distB="0" distL="0" distR="0" wp14:anchorId="60D2FADB" wp14:editId="17C88E01">
            <wp:extent cx="4091386" cy="15811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6408" cy="1602414"/>
                    </a:xfrm>
                    <a:prstGeom prst="rect">
                      <a:avLst/>
                    </a:prstGeom>
                  </pic:spPr>
                </pic:pic>
              </a:graphicData>
            </a:graphic>
          </wp:inline>
        </w:drawing>
      </w:r>
    </w:p>
    <w:p w14:paraId="3E6C359F" w14:textId="179C81BE" w:rsidR="00A202CF" w:rsidRDefault="00A202CF" w:rsidP="00A202CF">
      <w:pPr>
        <w:pStyle w:val="Heading2"/>
        <w:ind w:left="142"/>
        <w:rPr>
          <w:color w:val="FF0000"/>
          <w:sz w:val="16"/>
          <w:szCs w:val="16"/>
        </w:rPr>
      </w:pPr>
      <w:r>
        <w:lastRenderedPageBreak/>
        <w:t>3.2</w:t>
      </w:r>
      <w:r w:rsidRPr="00945FA1">
        <w:t xml:space="preserve"> </w:t>
      </w:r>
      <w:r>
        <w:t>Intangible Benefit</w:t>
      </w:r>
    </w:p>
    <w:p w14:paraId="5851E84E" w14:textId="77777777" w:rsidR="00A202CF" w:rsidRDefault="00A202CF" w:rsidP="00A202CF">
      <w:pPr>
        <w:pStyle w:val="BodyText"/>
        <w:ind w:left="142"/>
        <w:rPr>
          <w:rFonts w:ascii="Calibri" w:hAnsi="Calibri" w:cs="Calibri"/>
          <w:lang w:val="fi-FI"/>
        </w:rPr>
      </w:pPr>
      <w:r>
        <w:rPr>
          <w:rFonts w:ascii="Calibri" w:hAnsi="Calibri" w:cs="Calibri"/>
          <w:lang w:val="fi-FI"/>
        </w:rPr>
        <w:t>Benefit apa saja yang diperoleh dari project ini yang tidak dapat dikonversi ke dalam bentuk nominal uang. Misalnya meningkatkan kualitas layanan, mendukung program sustainability, dan sebagainya.</w:t>
      </w:r>
    </w:p>
    <w:p w14:paraId="796B4144" w14:textId="77777777" w:rsidR="00185280" w:rsidRPr="00BD451A" w:rsidRDefault="00185280" w:rsidP="00D07B87">
      <w:pPr>
        <w:pStyle w:val="BodyText"/>
        <w:spacing w:after="0"/>
        <w:ind w:left="144"/>
        <w:rPr>
          <w:rFonts w:ascii="Calibri" w:hAnsi="Calibri" w:cs="Calibri"/>
          <w:iCs/>
        </w:rPr>
      </w:pPr>
      <w:r w:rsidRPr="00BD451A">
        <w:rPr>
          <w:rFonts w:ascii="Calibri" w:hAnsi="Calibri" w:cs="Calibri"/>
          <w:iCs/>
        </w:rPr>
        <w:t xml:space="preserve">Contoh : </w:t>
      </w:r>
    </w:p>
    <w:p w14:paraId="51B21B42" w14:textId="1C6A550D" w:rsidR="00185280" w:rsidRDefault="00185280" w:rsidP="00185280">
      <w:pPr>
        <w:pStyle w:val="BodyText"/>
        <w:ind w:left="142"/>
        <w:rPr>
          <w:rFonts w:ascii="Calibri" w:hAnsi="Calibri" w:cs="Calibri"/>
          <w:lang w:val="fi-FI"/>
        </w:rPr>
      </w:pPr>
      <w:r>
        <w:rPr>
          <w:rFonts w:ascii="Calibri" w:hAnsi="Calibri" w:cs="Calibri"/>
          <w:i/>
          <w:color w:val="9BBB59" w:themeColor="accent3"/>
        </w:rPr>
        <w:t xml:space="preserve">Dengan adanya project ini maka data sudah terintegrasi otomatis sehingga </w:t>
      </w:r>
      <w:r w:rsidR="00992628">
        <w:rPr>
          <w:rFonts w:ascii="Calibri" w:hAnsi="Calibri" w:cs="Calibri"/>
          <w:i/>
          <w:color w:val="9BBB59" w:themeColor="accent3"/>
        </w:rPr>
        <w:t>proses lebih simple dan reliable. User tidak perlu lagi melakukan proses manual (download &amp; upload) setiap bulannya sehingga potensi terlewat atau human error diharapkan tidak terjadi lagi.</w:t>
      </w:r>
    </w:p>
    <w:p w14:paraId="5949E67B" w14:textId="77777777" w:rsidR="00A202CF" w:rsidRPr="00A202CF" w:rsidRDefault="00A202CF" w:rsidP="00A202CF">
      <w:pPr>
        <w:pStyle w:val="BodyText"/>
        <w:ind w:left="0"/>
      </w:pPr>
    </w:p>
    <w:p w14:paraId="031BD6FA" w14:textId="77777777" w:rsidR="00910F0B" w:rsidRPr="00945FA1" w:rsidRDefault="00F55867" w:rsidP="00910F0B">
      <w:pPr>
        <w:pStyle w:val="Heading1"/>
        <w:ind w:left="115"/>
      </w:pPr>
      <w:r>
        <w:t>4. Details of Request/C</w:t>
      </w:r>
      <w:r w:rsidR="00910F0B" w:rsidRPr="00945FA1">
        <w:t>hanges</w:t>
      </w:r>
      <w:r>
        <w:t xml:space="preserve"> (Requirement)</w:t>
      </w:r>
      <w:bookmarkEnd w:id="8"/>
    </w:p>
    <w:p w14:paraId="5E12E393" w14:textId="18864C68" w:rsidR="00910F0B" w:rsidRPr="00945FA1" w:rsidRDefault="00910F0B" w:rsidP="00910F0B">
      <w:pPr>
        <w:pStyle w:val="Heading2"/>
        <w:ind w:left="142"/>
      </w:pPr>
      <w:bookmarkStart w:id="9" w:name="_Toc170811918"/>
      <w:r w:rsidRPr="00945FA1">
        <w:t>4.1 Process Design</w:t>
      </w:r>
      <w:bookmarkEnd w:id="9"/>
    </w:p>
    <w:p w14:paraId="15B1656F" w14:textId="06F828D8" w:rsidR="006073F1" w:rsidRPr="006073F1" w:rsidRDefault="006D1324" w:rsidP="006073F1">
      <w:pPr>
        <w:pStyle w:val="Heading3"/>
        <w:ind w:left="142"/>
        <w:rPr>
          <w:lang w:val="fi-FI"/>
        </w:rPr>
      </w:pPr>
      <w:bookmarkStart w:id="10" w:name="_Toc170811919"/>
      <w:r w:rsidRPr="006073F1">
        <w:rPr>
          <w:lang w:val="fi-FI"/>
        </w:rPr>
        <w:t>4.</w:t>
      </w:r>
      <w:r w:rsidR="00631CA0" w:rsidRPr="006073F1">
        <w:rPr>
          <w:lang w:val="fi-FI"/>
        </w:rPr>
        <w:t xml:space="preserve">1.1. </w:t>
      </w:r>
      <w:r w:rsidR="006073F1" w:rsidRPr="006073F1">
        <w:rPr>
          <w:lang w:val="fi-FI"/>
        </w:rPr>
        <w:t xml:space="preserve">Flow Process </w:t>
      </w:r>
      <w:bookmarkEnd w:id="10"/>
      <w:r w:rsidR="001906FC">
        <w:rPr>
          <w:lang w:val="fi-FI"/>
        </w:rPr>
        <w:t>Saat Ini</w:t>
      </w:r>
    </w:p>
    <w:p w14:paraId="518D1470" w14:textId="77777777" w:rsidR="000B3734" w:rsidRDefault="001454B7" w:rsidP="001454B7">
      <w:pPr>
        <w:pStyle w:val="BodyText"/>
        <w:ind w:left="142"/>
        <w:rPr>
          <w:rFonts w:ascii="Calibri" w:hAnsi="Calibri" w:cs="Calibri"/>
          <w:lang w:val="fi-FI"/>
        </w:rPr>
      </w:pPr>
      <w:r>
        <w:rPr>
          <w:rFonts w:ascii="Calibri" w:hAnsi="Calibri" w:cs="Calibri"/>
          <w:lang w:val="fi-FI"/>
        </w:rPr>
        <w:t>Diagram/flowchart proses saat ini seperti apa beserta penjelasannya.</w:t>
      </w:r>
    </w:p>
    <w:p w14:paraId="2C55E09C" w14:textId="77777777" w:rsidR="001454B7" w:rsidRDefault="001454B7" w:rsidP="001454B7">
      <w:pPr>
        <w:pStyle w:val="BodyText"/>
        <w:ind w:left="142"/>
        <w:rPr>
          <w:rFonts w:ascii="Calibri" w:hAnsi="Calibri" w:cs="Calibri"/>
          <w:lang w:val="fi-FI"/>
        </w:rPr>
      </w:pPr>
      <w:r>
        <w:rPr>
          <w:rFonts w:ascii="Calibri" w:hAnsi="Calibri" w:cs="Calibri"/>
          <w:lang w:val="fi-FI"/>
        </w:rPr>
        <w:t>[gambar diagram/flowchart proses saat ini]</w:t>
      </w:r>
    </w:p>
    <w:p w14:paraId="759684EE" w14:textId="77777777" w:rsidR="003A7D88" w:rsidRDefault="001454B7" w:rsidP="005D6F46">
      <w:pPr>
        <w:pStyle w:val="BodyText"/>
        <w:numPr>
          <w:ilvl w:val="0"/>
          <w:numId w:val="32"/>
        </w:numPr>
        <w:spacing w:after="0"/>
        <w:ind w:hanging="218"/>
        <w:rPr>
          <w:rFonts w:ascii="Calibri" w:hAnsi="Calibri" w:cs="Calibri"/>
          <w:lang w:val="fi-FI"/>
        </w:rPr>
      </w:pPr>
      <w:r>
        <w:rPr>
          <w:rFonts w:ascii="Calibri" w:hAnsi="Calibri" w:cs="Calibri"/>
          <w:lang w:val="fi-FI"/>
        </w:rPr>
        <w:t>Penjelasan proses</w:t>
      </w:r>
    </w:p>
    <w:p w14:paraId="2A768A82" w14:textId="77777777" w:rsidR="001454B7" w:rsidRDefault="001454B7" w:rsidP="005D6F46">
      <w:pPr>
        <w:pStyle w:val="BodyText"/>
        <w:numPr>
          <w:ilvl w:val="0"/>
          <w:numId w:val="32"/>
        </w:numPr>
        <w:spacing w:after="0"/>
        <w:ind w:hanging="218"/>
        <w:rPr>
          <w:rFonts w:ascii="Calibri" w:hAnsi="Calibri" w:cs="Calibri"/>
          <w:lang w:val="fi-FI"/>
        </w:rPr>
      </w:pPr>
      <w:r>
        <w:rPr>
          <w:rFonts w:ascii="Calibri" w:hAnsi="Calibri" w:cs="Calibri"/>
          <w:lang w:val="fi-FI"/>
        </w:rPr>
        <w:t>Penjelasan proses</w:t>
      </w:r>
    </w:p>
    <w:p w14:paraId="20AC745F" w14:textId="77777777" w:rsidR="001454B7" w:rsidRDefault="001454B7" w:rsidP="005D6F46">
      <w:pPr>
        <w:pStyle w:val="BodyText"/>
        <w:numPr>
          <w:ilvl w:val="0"/>
          <w:numId w:val="32"/>
        </w:numPr>
        <w:spacing w:after="0"/>
        <w:ind w:hanging="218"/>
        <w:rPr>
          <w:rFonts w:ascii="Calibri" w:hAnsi="Calibri" w:cs="Calibri"/>
          <w:lang w:val="fi-FI"/>
        </w:rPr>
      </w:pPr>
      <w:r>
        <w:rPr>
          <w:rFonts w:ascii="Calibri" w:hAnsi="Calibri" w:cs="Calibri"/>
          <w:lang w:val="fi-FI"/>
        </w:rPr>
        <w:t>dst</w:t>
      </w:r>
    </w:p>
    <w:p w14:paraId="330CAD3B" w14:textId="77777777" w:rsidR="00515968" w:rsidRDefault="00515968" w:rsidP="00515968">
      <w:pPr>
        <w:pStyle w:val="BodyText"/>
        <w:ind w:left="0"/>
        <w:rPr>
          <w:rFonts w:ascii="Calibri" w:hAnsi="Calibri" w:cs="Calibri"/>
          <w:iCs/>
        </w:rPr>
      </w:pPr>
    </w:p>
    <w:p w14:paraId="3AB5D174" w14:textId="77777777" w:rsidR="00515968" w:rsidRPr="00BD451A" w:rsidRDefault="00515968" w:rsidP="00D07B87">
      <w:pPr>
        <w:pStyle w:val="BodyText"/>
        <w:spacing w:after="0"/>
        <w:ind w:left="144"/>
        <w:rPr>
          <w:rFonts w:ascii="Calibri" w:hAnsi="Calibri" w:cs="Calibri"/>
          <w:iCs/>
        </w:rPr>
      </w:pPr>
      <w:r w:rsidRPr="00BD451A">
        <w:rPr>
          <w:rFonts w:ascii="Calibri" w:hAnsi="Calibri" w:cs="Calibri"/>
          <w:iCs/>
        </w:rPr>
        <w:t xml:space="preserve">Contoh : </w:t>
      </w:r>
    </w:p>
    <w:p w14:paraId="44C1E24E" w14:textId="77777777" w:rsidR="00515968" w:rsidRPr="00515968" w:rsidRDefault="00515968" w:rsidP="00515968">
      <w:pPr>
        <w:pStyle w:val="BodyText"/>
        <w:ind w:left="142"/>
        <w:rPr>
          <w:rFonts w:ascii="Calibri" w:hAnsi="Calibri" w:cs="Calibri"/>
          <w:i/>
          <w:color w:val="9BBB59" w:themeColor="accent3"/>
          <w:lang w:val="fi-FI"/>
        </w:rPr>
      </w:pPr>
      <w:r w:rsidRPr="00515968">
        <w:rPr>
          <w:rFonts w:ascii="Calibri" w:hAnsi="Calibri" w:cs="Calibri"/>
          <w:i/>
          <w:color w:val="9BBB59" w:themeColor="accent3"/>
          <w:lang w:val="fi-FI"/>
        </w:rPr>
        <w:t>Saat ini proses pemunculan data service booking wanda CE ke Intranet KPB Online adalah sebagai berikut.</w:t>
      </w:r>
    </w:p>
    <w:p w14:paraId="5D139723" w14:textId="77777777" w:rsidR="00515968" w:rsidRPr="00515968" w:rsidRDefault="00515968" w:rsidP="00515968">
      <w:pPr>
        <w:pStyle w:val="BodyText"/>
        <w:ind w:left="142"/>
        <w:rPr>
          <w:rFonts w:ascii="Calibri" w:hAnsi="Calibri" w:cs="Calibri"/>
          <w:i/>
          <w:color w:val="9BBB59" w:themeColor="accent3"/>
          <w:lang w:val="fi-FI"/>
        </w:rPr>
      </w:pPr>
      <w:r w:rsidRPr="00515968">
        <w:rPr>
          <w:rFonts w:ascii="Calibri" w:hAnsi="Calibri" w:cs="Calibri"/>
          <w:i/>
          <w:noProof/>
          <w:color w:val="9BBB59" w:themeColor="accent3"/>
        </w:rPr>
        <w:drawing>
          <wp:inline distT="0" distB="0" distL="0" distR="0" wp14:anchorId="376905C4" wp14:editId="530EFF7A">
            <wp:extent cx="5486400" cy="1068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068705"/>
                    </a:xfrm>
                    <a:prstGeom prst="rect">
                      <a:avLst/>
                    </a:prstGeom>
                  </pic:spPr>
                </pic:pic>
              </a:graphicData>
            </a:graphic>
          </wp:inline>
        </w:drawing>
      </w:r>
    </w:p>
    <w:p w14:paraId="5399FA85" w14:textId="77777777" w:rsidR="00515968" w:rsidRPr="00515968" w:rsidRDefault="00515968" w:rsidP="00515968">
      <w:pPr>
        <w:pStyle w:val="BodyText"/>
        <w:numPr>
          <w:ilvl w:val="0"/>
          <w:numId w:val="39"/>
        </w:numPr>
        <w:spacing w:after="0"/>
        <w:ind w:hanging="218"/>
        <w:rPr>
          <w:rFonts w:ascii="Calibri" w:hAnsi="Calibri" w:cs="Calibri"/>
          <w:i/>
          <w:color w:val="9BBB59" w:themeColor="accent3"/>
          <w:lang w:val="fi-FI"/>
        </w:rPr>
      </w:pPr>
      <w:r w:rsidRPr="00515968">
        <w:rPr>
          <w:rFonts w:ascii="Calibri" w:hAnsi="Calibri" w:cs="Calibri"/>
          <w:i/>
          <w:color w:val="9BBB59" w:themeColor="accent3"/>
          <w:lang w:val="fi-FI"/>
        </w:rPr>
        <w:t>Tim IT WMS melakukan penarikan data booking service wanda CE dari database</w:t>
      </w:r>
    </w:p>
    <w:p w14:paraId="552CB43B" w14:textId="77777777" w:rsidR="00515968" w:rsidRPr="00515968" w:rsidRDefault="00515968" w:rsidP="00515968">
      <w:pPr>
        <w:pStyle w:val="BodyText"/>
        <w:numPr>
          <w:ilvl w:val="0"/>
          <w:numId w:val="39"/>
        </w:numPr>
        <w:spacing w:after="0"/>
        <w:ind w:hanging="218"/>
        <w:rPr>
          <w:rFonts w:ascii="Calibri" w:hAnsi="Calibri" w:cs="Calibri"/>
          <w:i/>
          <w:color w:val="9BBB59" w:themeColor="accent3"/>
          <w:lang w:val="fi-FI"/>
        </w:rPr>
      </w:pPr>
      <w:r w:rsidRPr="00515968">
        <w:rPr>
          <w:rFonts w:ascii="Calibri" w:hAnsi="Calibri" w:cs="Calibri"/>
          <w:i/>
          <w:color w:val="9BBB59" w:themeColor="accent3"/>
          <w:lang w:val="fi-FI"/>
        </w:rPr>
        <w:t>Tim IT WMS menempatkan data/report tarikan pada poin 1 ke Google Drive</w:t>
      </w:r>
    </w:p>
    <w:p w14:paraId="2F0B1533" w14:textId="77777777" w:rsidR="00515968" w:rsidRPr="00515968" w:rsidRDefault="00515968" w:rsidP="00515968">
      <w:pPr>
        <w:pStyle w:val="BodyText"/>
        <w:numPr>
          <w:ilvl w:val="0"/>
          <w:numId w:val="39"/>
        </w:numPr>
        <w:spacing w:after="0"/>
        <w:ind w:hanging="218"/>
        <w:rPr>
          <w:rFonts w:ascii="Calibri" w:hAnsi="Calibri" w:cs="Calibri"/>
          <w:i/>
          <w:color w:val="9BBB59" w:themeColor="accent3"/>
          <w:lang w:val="fi-FI"/>
        </w:rPr>
      </w:pPr>
      <w:r w:rsidRPr="00515968">
        <w:rPr>
          <w:rFonts w:ascii="Calibri" w:hAnsi="Calibri" w:cs="Calibri"/>
          <w:i/>
          <w:color w:val="9BBB59" w:themeColor="accent3"/>
          <w:lang w:val="fi-FI"/>
        </w:rPr>
        <w:t xml:space="preserve">Tim Dinov WMS download report booking service dari Google Drive </w:t>
      </w:r>
    </w:p>
    <w:p w14:paraId="5739103B" w14:textId="77777777" w:rsidR="00515968" w:rsidRPr="00515968" w:rsidRDefault="00515968" w:rsidP="00515968">
      <w:pPr>
        <w:pStyle w:val="BodyText"/>
        <w:numPr>
          <w:ilvl w:val="0"/>
          <w:numId w:val="39"/>
        </w:numPr>
        <w:spacing w:after="0"/>
        <w:ind w:hanging="218"/>
        <w:rPr>
          <w:rFonts w:ascii="Calibri" w:hAnsi="Calibri" w:cs="Calibri"/>
          <w:i/>
          <w:color w:val="9BBB59" w:themeColor="accent3"/>
          <w:lang w:val="fi-FI"/>
        </w:rPr>
      </w:pPr>
      <w:r w:rsidRPr="00515968">
        <w:rPr>
          <w:rFonts w:ascii="Calibri" w:hAnsi="Calibri" w:cs="Calibri"/>
          <w:i/>
          <w:color w:val="9BBB59" w:themeColor="accent3"/>
          <w:lang w:val="fi-FI"/>
        </w:rPr>
        <w:t>Tim Dinov WMS upload report booking service ke intranet KPB Online menu upload booking service</w:t>
      </w:r>
    </w:p>
    <w:p w14:paraId="433084F2" w14:textId="77777777" w:rsidR="00515968" w:rsidRPr="00515968" w:rsidRDefault="00515968" w:rsidP="00515968">
      <w:pPr>
        <w:pStyle w:val="BodyText"/>
        <w:numPr>
          <w:ilvl w:val="0"/>
          <w:numId w:val="39"/>
        </w:numPr>
        <w:spacing w:after="0"/>
        <w:ind w:hanging="218"/>
        <w:rPr>
          <w:rFonts w:ascii="Calibri" w:hAnsi="Calibri" w:cs="Calibri"/>
          <w:i/>
          <w:color w:val="9BBB59" w:themeColor="accent3"/>
          <w:lang w:val="fi-FI"/>
        </w:rPr>
      </w:pPr>
      <w:r w:rsidRPr="00515968">
        <w:rPr>
          <w:rFonts w:ascii="Calibri" w:hAnsi="Calibri" w:cs="Calibri"/>
          <w:i/>
          <w:color w:val="9BBB59" w:themeColor="accent3"/>
          <w:lang w:val="fi-FI"/>
        </w:rPr>
        <w:t>Data booking service muncul dan dapat dilihat oleh tim TSD di Intranet KPB Online menu Report Wanda AHASS &gt; Rekap Booking Service</w:t>
      </w:r>
    </w:p>
    <w:p w14:paraId="79EDB228" w14:textId="77777777" w:rsidR="005D6F46" w:rsidRDefault="005D6F46" w:rsidP="005D6F46">
      <w:pPr>
        <w:pStyle w:val="BodyText"/>
        <w:spacing w:after="0"/>
        <w:ind w:left="502"/>
        <w:rPr>
          <w:rFonts w:ascii="Calibri" w:hAnsi="Calibri" w:cs="Calibri"/>
          <w:lang w:val="fi-FI"/>
        </w:rPr>
      </w:pPr>
    </w:p>
    <w:p w14:paraId="085E79F1" w14:textId="77777777" w:rsidR="00515968" w:rsidRPr="005D6F46" w:rsidRDefault="00515968" w:rsidP="005D6F46">
      <w:pPr>
        <w:pStyle w:val="BodyText"/>
        <w:spacing w:after="0"/>
        <w:ind w:left="502"/>
        <w:rPr>
          <w:rFonts w:ascii="Calibri" w:hAnsi="Calibri" w:cs="Calibri"/>
          <w:lang w:val="fi-FI"/>
        </w:rPr>
      </w:pPr>
    </w:p>
    <w:p w14:paraId="2ED88FA2" w14:textId="4D5E0411" w:rsidR="008D1A89" w:rsidRPr="001856B7" w:rsidRDefault="00305829" w:rsidP="007D620C">
      <w:pPr>
        <w:pStyle w:val="Heading3"/>
        <w:numPr>
          <w:ilvl w:val="2"/>
          <w:numId w:val="37"/>
        </w:numPr>
        <w:rPr>
          <w:lang w:val="fi-FI"/>
        </w:rPr>
      </w:pPr>
      <w:bookmarkStart w:id="11" w:name="_Toc170811920"/>
      <w:r w:rsidRPr="001856B7">
        <w:rPr>
          <w:lang w:val="fi-FI"/>
        </w:rPr>
        <w:t xml:space="preserve">Flow </w:t>
      </w:r>
      <w:r w:rsidR="006073F1" w:rsidRPr="001856B7">
        <w:rPr>
          <w:lang w:val="fi-FI"/>
        </w:rPr>
        <w:t xml:space="preserve">Process </w:t>
      </w:r>
      <w:bookmarkEnd w:id="11"/>
      <w:r w:rsidR="001906FC">
        <w:rPr>
          <w:lang w:val="fi-FI"/>
        </w:rPr>
        <w:t>yang Diharapkan</w:t>
      </w:r>
    </w:p>
    <w:bookmarkEnd w:id="0"/>
    <w:p w14:paraId="450B114B" w14:textId="77777777" w:rsidR="001454B7" w:rsidRDefault="001454B7" w:rsidP="001454B7">
      <w:pPr>
        <w:pStyle w:val="BodyText"/>
        <w:ind w:left="142"/>
        <w:rPr>
          <w:rFonts w:ascii="Calibri" w:hAnsi="Calibri" w:cs="Calibri"/>
          <w:lang w:val="fi-FI"/>
        </w:rPr>
      </w:pPr>
      <w:r>
        <w:rPr>
          <w:rFonts w:ascii="Calibri" w:hAnsi="Calibri" w:cs="Calibri"/>
          <w:lang w:val="fi-FI"/>
        </w:rPr>
        <w:t>Diagram/flowchart proses yang diharapkan seetelah project (system) didevelop seperti apa beserta penjelasannya.</w:t>
      </w:r>
    </w:p>
    <w:p w14:paraId="54A3431C" w14:textId="77777777" w:rsidR="001454B7" w:rsidRDefault="001454B7" w:rsidP="001454B7">
      <w:pPr>
        <w:pStyle w:val="BodyText"/>
        <w:ind w:left="142"/>
        <w:rPr>
          <w:rFonts w:ascii="Calibri" w:hAnsi="Calibri" w:cs="Calibri"/>
          <w:lang w:val="fi-FI"/>
        </w:rPr>
      </w:pPr>
      <w:r>
        <w:rPr>
          <w:rFonts w:ascii="Calibri" w:hAnsi="Calibri" w:cs="Calibri"/>
          <w:lang w:val="fi-FI"/>
        </w:rPr>
        <w:lastRenderedPageBreak/>
        <w:t>[gambar diagram/flowchart proses yang diharapkan]</w:t>
      </w:r>
    </w:p>
    <w:p w14:paraId="16527359" w14:textId="77777777" w:rsidR="001454B7" w:rsidRDefault="001454B7" w:rsidP="001454B7">
      <w:pPr>
        <w:pStyle w:val="BodyText"/>
        <w:numPr>
          <w:ilvl w:val="0"/>
          <w:numId w:val="38"/>
        </w:numPr>
        <w:spacing w:after="0"/>
        <w:ind w:hanging="218"/>
        <w:rPr>
          <w:rFonts w:ascii="Calibri" w:hAnsi="Calibri" w:cs="Calibri"/>
          <w:lang w:val="fi-FI"/>
        </w:rPr>
      </w:pPr>
      <w:r>
        <w:rPr>
          <w:rFonts w:ascii="Calibri" w:hAnsi="Calibri" w:cs="Calibri"/>
          <w:lang w:val="fi-FI"/>
        </w:rPr>
        <w:t>Penjelasan proses</w:t>
      </w:r>
    </w:p>
    <w:p w14:paraId="741FDF91" w14:textId="77777777" w:rsidR="001454B7" w:rsidRDefault="001454B7" w:rsidP="001454B7">
      <w:pPr>
        <w:pStyle w:val="BodyText"/>
        <w:numPr>
          <w:ilvl w:val="0"/>
          <w:numId w:val="38"/>
        </w:numPr>
        <w:spacing w:after="0"/>
        <w:ind w:hanging="218"/>
        <w:rPr>
          <w:rFonts w:ascii="Calibri" w:hAnsi="Calibri" w:cs="Calibri"/>
          <w:lang w:val="fi-FI"/>
        </w:rPr>
      </w:pPr>
      <w:r>
        <w:rPr>
          <w:rFonts w:ascii="Calibri" w:hAnsi="Calibri" w:cs="Calibri"/>
          <w:lang w:val="fi-FI"/>
        </w:rPr>
        <w:t>Penjelasan proses</w:t>
      </w:r>
    </w:p>
    <w:p w14:paraId="05D0AD66" w14:textId="77777777" w:rsidR="001454B7" w:rsidRDefault="001454B7" w:rsidP="001454B7">
      <w:pPr>
        <w:pStyle w:val="BodyText"/>
        <w:numPr>
          <w:ilvl w:val="0"/>
          <w:numId w:val="38"/>
        </w:numPr>
        <w:spacing w:after="0"/>
        <w:ind w:hanging="218"/>
        <w:rPr>
          <w:rFonts w:ascii="Calibri" w:hAnsi="Calibri" w:cs="Calibri"/>
          <w:lang w:val="fi-FI"/>
        </w:rPr>
      </w:pPr>
      <w:r>
        <w:rPr>
          <w:rFonts w:ascii="Calibri" w:hAnsi="Calibri" w:cs="Calibri"/>
          <w:lang w:val="fi-FI"/>
        </w:rPr>
        <w:t>dst</w:t>
      </w:r>
    </w:p>
    <w:p w14:paraId="28C9198F" w14:textId="77777777" w:rsidR="00515968" w:rsidRDefault="00515968" w:rsidP="00515968">
      <w:pPr>
        <w:pStyle w:val="BodyText"/>
        <w:spacing w:after="0"/>
        <w:ind w:left="0"/>
        <w:rPr>
          <w:rFonts w:ascii="Calibri" w:hAnsi="Calibri" w:cs="Calibri"/>
          <w:lang w:val="fi-FI"/>
        </w:rPr>
      </w:pPr>
    </w:p>
    <w:p w14:paraId="7D38BA45" w14:textId="77777777" w:rsidR="00515968" w:rsidRPr="00BD451A" w:rsidRDefault="00515968" w:rsidP="00D07B87">
      <w:pPr>
        <w:pStyle w:val="BodyText"/>
        <w:spacing w:after="0"/>
        <w:ind w:left="144"/>
        <w:rPr>
          <w:rFonts w:ascii="Calibri" w:hAnsi="Calibri" w:cs="Calibri"/>
          <w:iCs/>
        </w:rPr>
      </w:pPr>
      <w:r w:rsidRPr="00BD451A">
        <w:rPr>
          <w:rFonts w:ascii="Calibri" w:hAnsi="Calibri" w:cs="Calibri"/>
          <w:iCs/>
        </w:rPr>
        <w:t xml:space="preserve">Contoh : </w:t>
      </w:r>
    </w:p>
    <w:p w14:paraId="6675A6FC" w14:textId="5C2C1176" w:rsidR="00515968" w:rsidRPr="00515968" w:rsidRDefault="00515968" w:rsidP="00515968">
      <w:pPr>
        <w:pStyle w:val="BodyText"/>
        <w:ind w:left="142"/>
        <w:jc w:val="left"/>
        <w:rPr>
          <w:rFonts w:ascii="Calibri" w:hAnsi="Calibri" w:cs="Calibri"/>
          <w:i/>
          <w:color w:val="9BBB59" w:themeColor="accent3"/>
          <w:lang w:val="fi-FI"/>
        </w:rPr>
      </w:pPr>
      <w:r w:rsidRPr="00515968">
        <w:rPr>
          <w:rFonts w:ascii="Calibri" w:hAnsi="Calibri" w:cs="Calibri"/>
          <w:i/>
          <w:color w:val="9BBB59" w:themeColor="accent3"/>
          <w:lang w:val="fi-FI"/>
        </w:rPr>
        <w:t>Dengan adanya project ini maka proses yang diharapkan adalah sebagai berikut.</w:t>
      </w:r>
    </w:p>
    <w:p w14:paraId="4A940CF4" w14:textId="77777777" w:rsidR="00515968" w:rsidRPr="00515968" w:rsidRDefault="00515968" w:rsidP="00515968">
      <w:pPr>
        <w:pStyle w:val="BodyText"/>
        <w:ind w:left="0"/>
        <w:jc w:val="center"/>
        <w:rPr>
          <w:rFonts w:asciiTheme="minorHAnsi" w:hAnsiTheme="minorHAnsi" w:cstheme="minorHAnsi"/>
          <w:i/>
          <w:color w:val="9BBB59" w:themeColor="accent3"/>
          <w:lang w:val="fi-FI"/>
        </w:rPr>
      </w:pPr>
      <w:r w:rsidRPr="00515968">
        <w:rPr>
          <w:rFonts w:asciiTheme="minorHAnsi" w:hAnsiTheme="minorHAnsi" w:cstheme="minorHAnsi"/>
          <w:i/>
          <w:noProof/>
          <w:color w:val="9BBB59" w:themeColor="accent3"/>
        </w:rPr>
        <w:drawing>
          <wp:inline distT="0" distB="0" distL="0" distR="0" wp14:anchorId="471B875F" wp14:editId="062534D6">
            <wp:extent cx="3856776" cy="12239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8282" cy="1233990"/>
                    </a:xfrm>
                    <a:prstGeom prst="rect">
                      <a:avLst/>
                    </a:prstGeom>
                  </pic:spPr>
                </pic:pic>
              </a:graphicData>
            </a:graphic>
          </wp:inline>
        </w:drawing>
      </w:r>
    </w:p>
    <w:p w14:paraId="2CC1CCB3" w14:textId="77777777" w:rsidR="00515968" w:rsidRPr="00515968" w:rsidRDefault="00515968" w:rsidP="00515968">
      <w:pPr>
        <w:pStyle w:val="BodyText"/>
        <w:numPr>
          <w:ilvl w:val="0"/>
          <w:numId w:val="35"/>
        </w:numPr>
        <w:spacing w:after="0"/>
        <w:ind w:hanging="218"/>
        <w:rPr>
          <w:rFonts w:ascii="Calibri" w:hAnsi="Calibri" w:cs="Calibri"/>
          <w:i/>
          <w:color w:val="9BBB59" w:themeColor="accent3"/>
          <w:lang w:val="fi-FI"/>
        </w:rPr>
      </w:pPr>
      <w:r w:rsidRPr="00515968">
        <w:rPr>
          <w:rFonts w:ascii="Calibri" w:hAnsi="Calibri" w:cs="Calibri"/>
          <w:i/>
          <w:color w:val="9BBB59" w:themeColor="accent3"/>
          <w:lang w:val="fi-FI"/>
        </w:rPr>
        <w:t>System secara otomatis mengintegrasikan data booking service wanda CE ke system intranet KPB Online</w:t>
      </w:r>
    </w:p>
    <w:p w14:paraId="21D6C3A0" w14:textId="77777777" w:rsidR="00515968" w:rsidRPr="00515968" w:rsidRDefault="00515968" w:rsidP="00515968">
      <w:pPr>
        <w:pStyle w:val="BodyText"/>
        <w:numPr>
          <w:ilvl w:val="0"/>
          <w:numId w:val="35"/>
        </w:numPr>
        <w:spacing w:after="0"/>
        <w:ind w:hanging="218"/>
        <w:rPr>
          <w:rFonts w:ascii="Calibri" w:hAnsi="Calibri" w:cs="Calibri"/>
          <w:i/>
          <w:color w:val="9BBB59" w:themeColor="accent3"/>
          <w:lang w:val="fi-FI"/>
        </w:rPr>
      </w:pPr>
      <w:r w:rsidRPr="00515968">
        <w:rPr>
          <w:rFonts w:ascii="Calibri" w:hAnsi="Calibri" w:cs="Calibri"/>
          <w:i/>
          <w:color w:val="9BBB59" w:themeColor="accent3"/>
          <w:lang w:val="fi-FI"/>
        </w:rPr>
        <w:t>Data booking service muncul dan dapat dilihat oleh tim TSD di Intranet KPB Online menu Report Wanda AHASS &gt; Rekap Booking</w:t>
      </w:r>
    </w:p>
    <w:p w14:paraId="45E64A95" w14:textId="044EE6F3" w:rsidR="00515968" w:rsidRPr="00EB1639" w:rsidRDefault="00515968" w:rsidP="00515968">
      <w:pPr>
        <w:pStyle w:val="BodyText"/>
        <w:spacing w:after="0"/>
        <w:ind w:left="142"/>
        <w:rPr>
          <w:rFonts w:ascii="Calibri" w:hAnsi="Calibri" w:cs="Calibri"/>
          <w:lang w:val="fi-FI"/>
        </w:rPr>
      </w:pPr>
    </w:p>
    <w:p w14:paraId="4E479F75" w14:textId="77777777" w:rsidR="001577A7" w:rsidRPr="007D620C" w:rsidRDefault="001577A7" w:rsidP="007D620C">
      <w:pPr>
        <w:pStyle w:val="BodyText"/>
        <w:spacing w:after="0"/>
        <w:ind w:left="0"/>
        <w:jc w:val="left"/>
        <w:rPr>
          <w:rFonts w:asciiTheme="minorHAnsi" w:hAnsiTheme="minorHAnsi" w:cstheme="minorHAnsi"/>
          <w:lang w:val="fi-FI"/>
        </w:rPr>
      </w:pPr>
    </w:p>
    <w:p w14:paraId="2CBD3647" w14:textId="5ADB8AF2" w:rsidR="00DD7013" w:rsidRDefault="00DD7013" w:rsidP="00DD7013">
      <w:pPr>
        <w:pStyle w:val="Heading2"/>
        <w:ind w:left="142"/>
        <w:rPr>
          <w:color w:val="FF0000"/>
          <w:sz w:val="16"/>
          <w:szCs w:val="16"/>
        </w:rPr>
      </w:pPr>
      <w:r w:rsidRPr="001856B7">
        <w:rPr>
          <w:sz w:val="20"/>
        </w:rPr>
        <w:t xml:space="preserve">4.2 </w:t>
      </w:r>
      <w:bookmarkStart w:id="12" w:name="_Toc170811921"/>
      <w:bookmarkStart w:id="13" w:name="_Toc326221306"/>
      <w:r w:rsidR="001906FC">
        <w:rPr>
          <w:sz w:val="20"/>
        </w:rPr>
        <w:t>Penjelasan Menu &amp; Tampilan (Mockup) Aplikasi yang Diharapkan</w:t>
      </w:r>
      <w:bookmarkEnd w:id="12"/>
      <w:bookmarkEnd w:id="13"/>
    </w:p>
    <w:p w14:paraId="71D81569" w14:textId="77777777" w:rsidR="00924679" w:rsidRPr="00924679" w:rsidRDefault="00924679" w:rsidP="00924679">
      <w:pPr>
        <w:pStyle w:val="BodyText"/>
        <w:ind w:left="142"/>
        <w:rPr>
          <w:rFonts w:ascii="Calibri" w:hAnsi="Calibri" w:cs="Calibri"/>
          <w:lang w:val="fi-FI"/>
        </w:rPr>
      </w:pPr>
      <w:r>
        <w:rPr>
          <w:rFonts w:ascii="Calibri" w:hAnsi="Calibri" w:cs="Calibri"/>
          <w:lang w:val="fi-FI"/>
        </w:rPr>
        <w:t>Penjelasan fitur/aplikasi/system yang akan dirubah ataupun dibuat baru. Jika lebih dari satu requirement/fitur/menu/aplikasi maka dibuat dalam bentuk poin-poin.</w:t>
      </w:r>
      <w:r w:rsidR="00A72458">
        <w:rPr>
          <w:rFonts w:ascii="Calibri" w:hAnsi="Calibri" w:cs="Calibri"/>
          <w:lang w:val="fi-FI"/>
        </w:rPr>
        <w:t xml:space="preserve"> Penjelasan logic yang ingin diterapkan dalam fitur/system yang ingin dibuat/dirubah.</w:t>
      </w:r>
    </w:p>
    <w:p w14:paraId="09BA5243" w14:textId="77777777" w:rsidR="005444B7" w:rsidRPr="001856B7" w:rsidRDefault="005444B7" w:rsidP="005444B7">
      <w:pPr>
        <w:pStyle w:val="Heading3"/>
        <w:ind w:left="142"/>
        <w:rPr>
          <w:lang w:val="fi-FI"/>
        </w:rPr>
      </w:pPr>
      <w:bookmarkStart w:id="14" w:name="_Toc170811922"/>
      <w:r>
        <w:rPr>
          <w:lang w:val="fi-FI"/>
        </w:rPr>
        <w:t>4.2</w:t>
      </w:r>
      <w:r w:rsidRPr="001856B7">
        <w:rPr>
          <w:lang w:val="fi-FI"/>
        </w:rPr>
        <w:t>.</w:t>
      </w:r>
      <w:r>
        <w:rPr>
          <w:lang w:val="fi-FI"/>
        </w:rPr>
        <w:t>1</w:t>
      </w:r>
      <w:r w:rsidRPr="001856B7">
        <w:rPr>
          <w:lang w:val="fi-FI"/>
        </w:rPr>
        <w:t xml:space="preserve"> </w:t>
      </w:r>
      <w:bookmarkEnd w:id="14"/>
      <w:r w:rsidR="00924679">
        <w:rPr>
          <w:lang w:val="fi-FI"/>
        </w:rPr>
        <w:t>[contoh] Integrasi Data ABC dari aplikasi X ke system Y</w:t>
      </w:r>
    </w:p>
    <w:p w14:paraId="4BF28438" w14:textId="77777777" w:rsidR="00C2668F" w:rsidRDefault="00340658" w:rsidP="00924679">
      <w:pPr>
        <w:pStyle w:val="BodyText"/>
        <w:ind w:left="142"/>
        <w:rPr>
          <w:rFonts w:ascii="Calibri" w:hAnsi="Calibri" w:cs="Calibri"/>
          <w:lang w:val="fi-FI"/>
        </w:rPr>
      </w:pPr>
      <w:bookmarkStart w:id="15" w:name="_Toc326221307"/>
      <w:r>
        <w:rPr>
          <w:rFonts w:ascii="Calibri" w:hAnsi="Calibri" w:cs="Calibri"/>
          <w:lang w:val="fi-FI"/>
        </w:rPr>
        <w:t xml:space="preserve">Penjelasan fitur/aplikasi/system yang akan dirubah ataupun dibuat baru. Tambahkan ilustrasi gambar atau </w:t>
      </w:r>
      <w:r w:rsidR="00924679">
        <w:rPr>
          <w:rFonts w:ascii="Calibri" w:hAnsi="Calibri" w:cs="Calibri"/>
          <w:lang w:val="fi-FI"/>
        </w:rPr>
        <w:t xml:space="preserve">screenshot aplikasi ataupun </w:t>
      </w:r>
      <w:r>
        <w:rPr>
          <w:rFonts w:ascii="Calibri" w:hAnsi="Calibri" w:cs="Calibri"/>
          <w:lang w:val="fi-FI"/>
        </w:rPr>
        <w:t xml:space="preserve">mockup </w:t>
      </w:r>
      <w:r w:rsidR="00924679">
        <w:rPr>
          <w:rFonts w:ascii="Calibri" w:hAnsi="Calibri" w:cs="Calibri"/>
          <w:lang w:val="fi-FI"/>
        </w:rPr>
        <w:t xml:space="preserve">aplikasi yang diharapkan dibuat </w:t>
      </w:r>
      <w:r>
        <w:rPr>
          <w:rFonts w:ascii="Calibri" w:hAnsi="Calibri" w:cs="Calibri"/>
          <w:lang w:val="fi-FI"/>
        </w:rPr>
        <w:t>agar lebih jelas. Jika terkait perhitungan data maka disertakan cara perhitungan atau rumusnya beserta keterangan dari masing-masing datanya.</w:t>
      </w:r>
    </w:p>
    <w:p w14:paraId="31C734CE" w14:textId="77777777" w:rsidR="00C2668F" w:rsidRDefault="00924679" w:rsidP="00C2668F">
      <w:pPr>
        <w:pStyle w:val="BodyText"/>
        <w:ind w:left="142"/>
        <w:rPr>
          <w:rFonts w:ascii="Calibri" w:hAnsi="Calibri" w:cs="Calibri"/>
          <w:lang w:val="fi-FI"/>
        </w:rPr>
      </w:pPr>
      <w:r>
        <w:rPr>
          <w:rFonts w:ascii="Calibri" w:hAnsi="Calibri" w:cs="Calibri"/>
          <w:lang w:val="fi-FI"/>
        </w:rPr>
        <w:t>[gambar mockup aplikasi yang diharapkan]</w:t>
      </w:r>
    </w:p>
    <w:p w14:paraId="4241A238" w14:textId="77777777" w:rsidR="00924679" w:rsidRDefault="00924679" w:rsidP="00C2668F">
      <w:pPr>
        <w:pStyle w:val="BodyText"/>
        <w:ind w:left="142"/>
        <w:rPr>
          <w:rFonts w:ascii="Calibri" w:hAnsi="Calibri" w:cs="Calibri"/>
          <w:lang w:val="fi-FI"/>
        </w:rPr>
      </w:pPr>
      <w:r>
        <w:rPr>
          <w:rFonts w:ascii="Calibri" w:hAnsi="Calibri" w:cs="Calibri"/>
          <w:lang w:val="fi-FI"/>
        </w:rPr>
        <w:t>Penjelasan gambar/mockup</w:t>
      </w:r>
    </w:p>
    <w:p w14:paraId="6AF920F2" w14:textId="6A4FCDB9" w:rsidR="00924679" w:rsidRDefault="0034454D" w:rsidP="00D07B87">
      <w:pPr>
        <w:pStyle w:val="BodyText"/>
        <w:spacing w:after="0"/>
        <w:ind w:left="142"/>
        <w:rPr>
          <w:rFonts w:ascii="Calibri" w:hAnsi="Calibri" w:cs="Calibri"/>
          <w:lang w:val="fi-FI"/>
        </w:rPr>
      </w:pPr>
      <w:r>
        <w:rPr>
          <w:rFonts w:ascii="Calibri" w:hAnsi="Calibri" w:cs="Calibri"/>
          <w:lang w:val="fi-FI"/>
        </w:rPr>
        <w:t>Contoh :</w:t>
      </w:r>
    </w:p>
    <w:p w14:paraId="3F05ACFA" w14:textId="77777777" w:rsidR="0034454D" w:rsidRPr="0034454D" w:rsidRDefault="0034454D" w:rsidP="0034454D">
      <w:pPr>
        <w:pStyle w:val="BodyText"/>
        <w:ind w:left="142"/>
        <w:rPr>
          <w:rFonts w:ascii="Calibri" w:hAnsi="Calibri" w:cs="Calibri"/>
          <w:i/>
          <w:color w:val="9BBB59" w:themeColor="accent3"/>
          <w:lang w:val="fi-FI"/>
        </w:rPr>
      </w:pPr>
      <w:r w:rsidRPr="0034454D">
        <w:rPr>
          <w:rFonts w:ascii="Calibri" w:hAnsi="Calibri" w:cs="Calibri"/>
          <w:i/>
          <w:color w:val="9BBB59" w:themeColor="accent3"/>
          <w:lang w:val="fi-FI"/>
        </w:rPr>
        <w:t>Data booking service wanda CE yang ada di database terintegrasi dengan Intranet KPB Online menu Report Wanda AHASS &gt; Rekap Booking Service sehingga user tidak perlu lagi download report dari Google Drive dan upload report di Intranet KPB Online.</w:t>
      </w:r>
    </w:p>
    <w:p w14:paraId="57C9D952" w14:textId="77777777" w:rsidR="0034454D" w:rsidRPr="0034454D" w:rsidRDefault="0034454D" w:rsidP="0034454D">
      <w:pPr>
        <w:pStyle w:val="BodyText"/>
        <w:ind w:left="142"/>
        <w:rPr>
          <w:rFonts w:ascii="Calibri" w:hAnsi="Calibri" w:cs="Calibri"/>
          <w:i/>
          <w:color w:val="9BBB59" w:themeColor="accent3"/>
          <w:lang w:val="fi-FI"/>
        </w:rPr>
      </w:pPr>
      <w:r w:rsidRPr="0034454D">
        <w:rPr>
          <w:rFonts w:ascii="Calibri" w:hAnsi="Calibri" w:cs="Calibri"/>
          <w:i/>
          <w:color w:val="9BBB59" w:themeColor="accent3"/>
          <w:lang w:val="fi-FI"/>
        </w:rPr>
        <w:t>Berikut data-data yang diintegrasikan.</w:t>
      </w:r>
    </w:p>
    <w:p w14:paraId="75A30B35" w14:textId="77777777" w:rsidR="0034454D" w:rsidRPr="0034454D" w:rsidRDefault="0034454D" w:rsidP="0034454D">
      <w:pPr>
        <w:pStyle w:val="BodyText"/>
        <w:ind w:left="142"/>
        <w:rPr>
          <w:rFonts w:ascii="Calibri" w:hAnsi="Calibri" w:cs="Calibri"/>
          <w:i/>
          <w:color w:val="9BBB59" w:themeColor="accent3"/>
          <w:lang w:val="fi-FI"/>
        </w:rPr>
      </w:pPr>
      <w:r w:rsidRPr="0034454D">
        <w:rPr>
          <w:rFonts w:ascii="Calibri" w:hAnsi="Calibri" w:cs="Calibri"/>
          <w:i/>
          <w:noProof/>
          <w:color w:val="9BBB59" w:themeColor="accent3"/>
        </w:rPr>
        <w:lastRenderedPageBreak/>
        <w:drawing>
          <wp:inline distT="0" distB="0" distL="0" distR="0" wp14:anchorId="020B7D2D" wp14:editId="3BE84A46">
            <wp:extent cx="5486400" cy="158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31657"/>
                    <a:stretch/>
                  </pic:blipFill>
                  <pic:spPr bwMode="auto">
                    <a:xfrm>
                      <a:off x="0" y="0"/>
                      <a:ext cx="5486400" cy="1587500"/>
                    </a:xfrm>
                    <a:prstGeom prst="rect">
                      <a:avLst/>
                    </a:prstGeom>
                    <a:ln>
                      <a:noFill/>
                    </a:ln>
                    <a:extLst>
                      <a:ext uri="{53640926-AAD7-44D8-BBD7-CCE9431645EC}">
                        <a14:shadowObscured xmlns:a14="http://schemas.microsoft.com/office/drawing/2010/main"/>
                      </a:ext>
                    </a:extLst>
                  </pic:spPr>
                </pic:pic>
              </a:graphicData>
            </a:graphic>
          </wp:inline>
        </w:drawing>
      </w:r>
    </w:p>
    <w:p w14:paraId="0AF1EA17" w14:textId="77777777" w:rsidR="0034454D" w:rsidRPr="0034454D" w:rsidRDefault="0034454D" w:rsidP="0034454D">
      <w:pPr>
        <w:pStyle w:val="BodyText"/>
        <w:ind w:left="142"/>
        <w:rPr>
          <w:rFonts w:ascii="Calibri" w:hAnsi="Calibri" w:cs="Calibri"/>
          <w:i/>
          <w:color w:val="9BBB59" w:themeColor="accent3"/>
          <w:lang w:val="fi-FI"/>
        </w:rPr>
      </w:pPr>
      <w:r w:rsidRPr="0034454D">
        <w:rPr>
          <w:rFonts w:ascii="Calibri" w:hAnsi="Calibri" w:cs="Calibri"/>
          <w:i/>
          <w:color w:val="9BBB59" w:themeColor="accent3"/>
          <w:lang w:val="fi-FI"/>
        </w:rPr>
        <w:t>Berikut keterangan dari masing-masing kolom :</w:t>
      </w:r>
    </w:p>
    <w:tbl>
      <w:tblPr>
        <w:tblStyle w:val="TableGrid"/>
        <w:tblW w:w="0" w:type="auto"/>
        <w:tblInd w:w="142" w:type="dxa"/>
        <w:tblLook w:val="04A0" w:firstRow="1" w:lastRow="0" w:firstColumn="1" w:lastColumn="0" w:noHBand="0" w:noVBand="1"/>
      </w:tblPr>
      <w:tblGrid>
        <w:gridCol w:w="562"/>
        <w:gridCol w:w="1985"/>
        <w:gridCol w:w="5941"/>
      </w:tblGrid>
      <w:tr w:rsidR="0034454D" w:rsidRPr="0034454D" w14:paraId="7BEF8EFF" w14:textId="77777777" w:rsidTr="0034454D">
        <w:tc>
          <w:tcPr>
            <w:tcW w:w="562" w:type="dxa"/>
            <w:vAlign w:val="center"/>
          </w:tcPr>
          <w:p w14:paraId="7DAE3551" w14:textId="77777777" w:rsidR="0034454D" w:rsidRPr="0034454D" w:rsidRDefault="0034454D" w:rsidP="0034454D">
            <w:pPr>
              <w:pStyle w:val="BodyText"/>
              <w:spacing w:after="0"/>
              <w:ind w:left="0"/>
              <w:jc w:val="center"/>
              <w:rPr>
                <w:rFonts w:asciiTheme="minorHAnsi" w:hAnsiTheme="minorHAnsi" w:cstheme="minorHAnsi"/>
                <w:b/>
                <w:i/>
                <w:color w:val="9BBB59" w:themeColor="accent3"/>
                <w:lang w:val="fi-FI"/>
              </w:rPr>
            </w:pPr>
            <w:r w:rsidRPr="0034454D">
              <w:rPr>
                <w:rFonts w:asciiTheme="minorHAnsi" w:hAnsiTheme="minorHAnsi" w:cstheme="minorHAnsi"/>
                <w:b/>
                <w:i/>
                <w:color w:val="9BBB59" w:themeColor="accent3"/>
                <w:lang w:val="fi-FI"/>
              </w:rPr>
              <w:t>No</w:t>
            </w:r>
          </w:p>
        </w:tc>
        <w:tc>
          <w:tcPr>
            <w:tcW w:w="1985" w:type="dxa"/>
            <w:vAlign w:val="center"/>
          </w:tcPr>
          <w:p w14:paraId="1F4050C6" w14:textId="77777777" w:rsidR="0034454D" w:rsidRPr="0034454D" w:rsidRDefault="0034454D" w:rsidP="0034454D">
            <w:pPr>
              <w:ind w:left="0"/>
              <w:rPr>
                <w:rFonts w:asciiTheme="minorHAnsi" w:hAnsiTheme="minorHAnsi" w:cstheme="minorHAnsi"/>
                <w:b/>
                <w:i/>
                <w:color w:val="9BBB59" w:themeColor="accent3"/>
              </w:rPr>
            </w:pPr>
            <w:r w:rsidRPr="0034454D">
              <w:rPr>
                <w:rFonts w:asciiTheme="minorHAnsi" w:hAnsiTheme="minorHAnsi" w:cstheme="minorHAnsi"/>
                <w:b/>
                <w:i/>
                <w:color w:val="9BBB59" w:themeColor="accent3"/>
              </w:rPr>
              <w:t>Nama Kolom</w:t>
            </w:r>
          </w:p>
        </w:tc>
        <w:tc>
          <w:tcPr>
            <w:tcW w:w="5941" w:type="dxa"/>
            <w:vAlign w:val="center"/>
          </w:tcPr>
          <w:p w14:paraId="01678896" w14:textId="77777777" w:rsidR="0034454D" w:rsidRPr="0034454D" w:rsidRDefault="0034454D" w:rsidP="0034454D">
            <w:pPr>
              <w:pStyle w:val="BodyText"/>
              <w:spacing w:after="0"/>
              <w:ind w:left="0"/>
              <w:jc w:val="center"/>
              <w:rPr>
                <w:rFonts w:asciiTheme="minorHAnsi" w:hAnsiTheme="minorHAnsi" w:cstheme="minorHAnsi"/>
                <w:b/>
                <w:i/>
                <w:color w:val="9BBB59" w:themeColor="accent3"/>
                <w:lang w:val="fi-FI"/>
              </w:rPr>
            </w:pPr>
            <w:r w:rsidRPr="0034454D">
              <w:rPr>
                <w:rFonts w:asciiTheme="minorHAnsi" w:hAnsiTheme="minorHAnsi" w:cstheme="minorHAnsi"/>
                <w:b/>
                <w:i/>
                <w:color w:val="9BBB59" w:themeColor="accent3"/>
                <w:lang w:val="fi-FI"/>
              </w:rPr>
              <w:t>Keterangan</w:t>
            </w:r>
          </w:p>
        </w:tc>
      </w:tr>
      <w:tr w:rsidR="0034454D" w:rsidRPr="0034454D" w14:paraId="0B7865E8" w14:textId="77777777" w:rsidTr="0034454D">
        <w:tc>
          <w:tcPr>
            <w:tcW w:w="562" w:type="dxa"/>
            <w:vAlign w:val="center"/>
          </w:tcPr>
          <w:p w14:paraId="304DC8CC"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1</w:t>
            </w:r>
          </w:p>
        </w:tc>
        <w:tc>
          <w:tcPr>
            <w:tcW w:w="1985" w:type="dxa"/>
            <w:vAlign w:val="bottom"/>
          </w:tcPr>
          <w:p w14:paraId="331CF860" w14:textId="77777777" w:rsidR="0034454D" w:rsidRPr="0034454D" w:rsidRDefault="0034454D" w:rsidP="0034454D">
            <w:pPr>
              <w:ind w:left="0"/>
              <w:rPr>
                <w:rFonts w:asciiTheme="minorHAnsi" w:hAnsiTheme="minorHAnsi" w:cstheme="minorHAnsi"/>
                <w:i/>
                <w:color w:val="9BBB59" w:themeColor="accent3"/>
                <w:spacing w:val="0"/>
                <w:sz w:val="18"/>
                <w:szCs w:val="18"/>
              </w:rPr>
            </w:pPr>
            <w:r w:rsidRPr="0034454D">
              <w:rPr>
                <w:rFonts w:asciiTheme="minorHAnsi" w:hAnsiTheme="minorHAnsi" w:cstheme="minorHAnsi"/>
                <w:i/>
                <w:color w:val="9BBB59" w:themeColor="accent3"/>
                <w:sz w:val="18"/>
                <w:szCs w:val="18"/>
              </w:rPr>
              <w:t>booking_number</w:t>
            </w:r>
          </w:p>
        </w:tc>
        <w:tc>
          <w:tcPr>
            <w:tcW w:w="5941" w:type="dxa"/>
            <w:vAlign w:val="center"/>
          </w:tcPr>
          <w:p w14:paraId="7971528A"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Nomor booking tergenerate setelah user melakukan booking service di wanda CE</w:t>
            </w:r>
          </w:p>
        </w:tc>
      </w:tr>
      <w:tr w:rsidR="0034454D" w:rsidRPr="0034454D" w14:paraId="60968256" w14:textId="77777777" w:rsidTr="0034454D">
        <w:tc>
          <w:tcPr>
            <w:tcW w:w="562" w:type="dxa"/>
            <w:vAlign w:val="center"/>
          </w:tcPr>
          <w:p w14:paraId="24EA2CCE"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2</w:t>
            </w:r>
          </w:p>
        </w:tc>
        <w:tc>
          <w:tcPr>
            <w:tcW w:w="1985" w:type="dxa"/>
            <w:vAlign w:val="bottom"/>
          </w:tcPr>
          <w:p w14:paraId="46C5A52A"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tgl_input_booking</w:t>
            </w:r>
          </w:p>
        </w:tc>
        <w:tc>
          <w:tcPr>
            <w:tcW w:w="5941" w:type="dxa"/>
            <w:vAlign w:val="center"/>
          </w:tcPr>
          <w:p w14:paraId="275E1D4B"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Tanggal user menginput booking service di wanda CE</w:t>
            </w:r>
          </w:p>
        </w:tc>
      </w:tr>
      <w:tr w:rsidR="0034454D" w:rsidRPr="0034454D" w14:paraId="6C07DD2A" w14:textId="77777777" w:rsidTr="0034454D">
        <w:tc>
          <w:tcPr>
            <w:tcW w:w="562" w:type="dxa"/>
            <w:vAlign w:val="center"/>
          </w:tcPr>
          <w:p w14:paraId="09131103"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3</w:t>
            </w:r>
          </w:p>
        </w:tc>
        <w:tc>
          <w:tcPr>
            <w:tcW w:w="1985" w:type="dxa"/>
            <w:vAlign w:val="bottom"/>
          </w:tcPr>
          <w:p w14:paraId="3B80458E"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book_date</w:t>
            </w:r>
          </w:p>
        </w:tc>
        <w:tc>
          <w:tcPr>
            <w:tcW w:w="5941" w:type="dxa"/>
            <w:vAlign w:val="center"/>
          </w:tcPr>
          <w:p w14:paraId="42F92B88"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Tanggal booking service yang diinput user di wanda CE</w:t>
            </w:r>
          </w:p>
        </w:tc>
      </w:tr>
      <w:tr w:rsidR="0034454D" w:rsidRPr="0034454D" w14:paraId="3BB40E6A" w14:textId="77777777" w:rsidTr="0034454D">
        <w:tc>
          <w:tcPr>
            <w:tcW w:w="562" w:type="dxa"/>
            <w:vAlign w:val="center"/>
          </w:tcPr>
          <w:p w14:paraId="04BC8F85"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4</w:t>
            </w:r>
          </w:p>
        </w:tc>
        <w:tc>
          <w:tcPr>
            <w:tcW w:w="1985" w:type="dxa"/>
            <w:vAlign w:val="bottom"/>
          </w:tcPr>
          <w:p w14:paraId="50DA8D26"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time_slot</w:t>
            </w:r>
          </w:p>
        </w:tc>
        <w:tc>
          <w:tcPr>
            <w:tcW w:w="5941" w:type="dxa"/>
            <w:vAlign w:val="center"/>
          </w:tcPr>
          <w:p w14:paraId="6B65CE9B"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Pilihan waktu/time yang dipilih user saat booking service di wanda CE</w:t>
            </w:r>
          </w:p>
        </w:tc>
      </w:tr>
      <w:tr w:rsidR="0034454D" w:rsidRPr="0034454D" w14:paraId="348F4098" w14:textId="77777777" w:rsidTr="0034454D">
        <w:tc>
          <w:tcPr>
            <w:tcW w:w="562" w:type="dxa"/>
            <w:vAlign w:val="center"/>
          </w:tcPr>
          <w:p w14:paraId="0599C6F6"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5</w:t>
            </w:r>
          </w:p>
        </w:tc>
        <w:tc>
          <w:tcPr>
            <w:tcW w:w="1985" w:type="dxa"/>
            <w:vAlign w:val="bottom"/>
          </w:tcPr>
          <w:p w14:paraId="777285A9"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engine_number</w:t>
            </w:r>
          </w:p>
        </w:tc>
        <w:tc>
          <w:tcPr>
            <w:tcW w:w="5941" w:type="dxa"/>
            <w:vAlign w:val="center"/>
          </w:tcPr>
          <w:p w14:paraId="7F7E8A5E"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Nomor mesin motor yang terdaftar atas booking service yang diinput di wanda CE</w:t>
            </w:r>
          </w:p>
        </w:tc>
      </w:tr>
      <w:tr w:rsidR="0034454D" w:rsidRPr="0034454D" w14:paraId="2D9660F8" w14:textId="77777777" w:rsidTr="0034454D">
        <w:tc>
          <w:tcPr>
            <w:tcW w:w="562" w:type="dxa"/>
            <w:vAlign w:val="center"/>
          </w:tcPr>
          <w:p w14:paraId="76ADD837"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6</w:t>
            </w:r>
          </w:p>
        </w:tc>
        <w:tc>
          <w:tcPr>
            <w:tcW w:w="1985" w:type="dxa"/>
            <w:vAlign w:val="bottom"/>
          </w:tcPr>
          <w:p w14:paraId="064C9D63"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ahass_ahm_code</w:t>
            </w:r>
          </w:p>
        </w:tc>
        <w:tc>
          <w:tcPr>
            <w:tcW w:w="5941" w:type="dxa"/>
            <w:vAlign w:val="center"/>
          </w:tcPr>
          <w:p w14:paraId="443E858E"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Kode AHASS yang dipilih user saat booking service di wanda CE</w:t>
            </w:r>
          </w:p>
        </w:tc>
      </w:tr>
      <w:tr w:rsidR="0034454D" w:rsidRPr="0034454D" w14:paraId="13ED8FB7" w14:textId="77777777" w:rsidTr="0034454D">
        <w:tc>
          <w:tcPr>
            <w:tcW w:w="562" w:type="dxa"/>
            <w:vAlign w:val="center"/>
          </w:tcPr>
          <w:p w14:paraId="7D12CF66"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7</w:t>
            </w:r>
          </w:p>
        </w:tc>
        <w:tc>
          <w:tcPr>
            <w:tcW w:w="1985" w:type="dxa"/>
            <w:vAlign w:val="bottom"/>
          </w:tcPr>
          <w:p w14:paraId="55AB7CEE"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name_ahass</w:t>
            </w:r>
          </w:p>
        </w:tc>
        <w:tc>
          <w:tcPr>
            <w:tcW w:w="5941" w:type="dxa"/>
            <w:vAlign w:val="center"/>
          </w:tcPr>
          <w:p w14:paraId="2EE4A07C"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Nama AHASS yang dipilih user saat booking service di wanda CE</w:t>
            </w:r>
          </w:p>
        </w:tc>
      </w:tr>
      <w:tr w:rsidR="0034454D" w:rsidRPr="0034454D" w14:paraId="588C8C14" w14:textId="77777777" w:rsidTr="0034454D">
        <w:tc>
          <w:tcPr>
            <w:tcW w:w="562" w:type="dxa"/>
            <w:vAlign w:val="center"/>
          </w:tcPr>
          <w:p w14:paraId="1BAF0AB7"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8</w:t>
            </w:r>
          </w:p>
        </w:tc>
        <w:tc>
          <w:tcPr>
            <w:tcW w:w="1985" w:type="dxa"/>
            <w:vAlign w:val="bottom"/>
          </w:tcPr>
          <w:p w14:paraId="253AE0E7"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service_category</w:t>
            </w:r>
          </w:p>
        </w:tc>
        <w:tc>
          <w:tcPr>
            <w:tcW w:w="5941" w:type="dxa"/>
            <w:vAlign w:val="center"/>
          </w:tcPr>
          <w:p w14:paraId="5ED2D043"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Paket service yang dipilih saat booking service di wanda CE</w:t>
            </w:r>
          </w:p>
        </w:tc>
      </w:tr>
      <w:tr w:rsidR="0034454D" w:rsidRPr="0034454D" w14:paraId="1CEA08F7" w14:textId="77777777" w:rsidTr="0034454D">
        <w:tc>
          <w:tcPr>
            <w:tcW w:w="562" w:type="dxa"/>
            <w:vAlign w:val="center"/>
          </w:tcPr>
          <w:p w14:paraId="22E6D121"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9</w:t>
            </w:r>
          </w:p>
        </w:tc>
        <w:tc>
          <w:tcPr>
            <w:tcW w:w="1985" w:type="dxa"/>
            <w:vAlign w:val="bottom"/>
          </w:tcPr>
          <w:p w14:paraId="0BF1AE1E"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ut_code</w:t>
            </w:r>
          </w:p>
        </w:tc>
        <w:tc>
          <w:tcPr>
            <w:tcW w:w="5941" w:type="dxa"/>
            <w:vAlign w:val="center"/>
          </w:tcPr>
          <w:p w14:paraId="51B1612E"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Kode unit untuk per series motor di system</w:t>
            </w:r>
          </w:p>
        </w:tc>
      </w:tr>
      <w:tr w:rsidR="0034454D" w:rsidRPr="0034454D" w14:paraId="7226FEDC" w14:textId="77777777" w:rsidTr="0034454D">
        <w:tc>
          <w:tcPr>
            <w:tcW w:w="562" w:type="dxa"/>
            <w:vAlign w:val="center"/>
          </w:tcPr>
          <w:p w14:paraId="5966AABE"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10</w:t>
            </w:r>
          </w:p>
        </w:tc>
        <w:tc>
          <w:tcPr>
            <w:tcW w:w="1985" w:type="dxa"/>
            <w:vAlign w:val="bottom"/>
          </w:tcPr>
          <w:p w14:paraId="52B13202"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name_konsumen</w:t>
            </w:r>
          </w:p>
        </w:tc>
        <w:tc>
          <w:tcPr>
            <w:tcW w:w="5941" w:type="dxa"/>
            <w:vAlign w:val="center"/>
          </w:tcPr>
          <w:p w14:paraId="72D861A5"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Nama user yang melakukan booking service di wanda CE</w:t>
            </w:r>
          </w:p>
        </w:tc>
      </w:tr>
      <w:tr w:rsidR="0034454D" w:rsidRPr="0034454D" w14:paraId="0E49A836" w14:textId="77777777" w:rsidTr="0034454D">
        <w:tc>
          <w:tcPr>
            <w:tcW w:w="562" w:type="dxa"/>
            <w:vAlign w:val="center"/>
          </w:tcPr>
          <w:p w14:paraId="5D0C2AF1"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11</w:t>
            </w:r>
          </w:p>
        </w:tc>
        <w:tc>
          <w:tcPr>
            <w:tcW w:w="1985" w:type="dxa"/>
            <w:vAlign w:val="bottom"/>
          </w:tcPr>
          <w:p w14:paraId="36D8447B"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mileage</w:t>
            </w:r>
          </w:p>
        </w:tc>
        <w:tc>
          <w:tcPr>
            <w:tcW w:w="5941" w:type="dxa"/>
            <w:vAlign w:val="center"/>
          </w:tcPr>
          <w:p w14:paraId="21C7EFDD"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Angka kilometer yang diinput user saat booking service di wanda CE</w:t>
            </w:r>
          </w:p>
        </w:tc>
      </w:tr>
      <w:tr w:rsidR="0034454D" w:rsidRPr="0034454D" w14:paraId="5E84FA05" w14:textId="77777777" w:rsidTr="0034454D">
        <w:tc>
          <w:tcPr>
            <w:tcW w:w="562" w:type="dxa"/>
            <w:vAlign w:val="center"/>
          </w:tcPr>
          <w:p w14:paraId="3AC6D890"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12</w:t>
            </w:r>
          </w:p>
        </w:tc>
        <w:tc>
          <w:tcPr>
            <w:tcW w:w="1985" w:type="dxa"/>
            <w:vAlign w:val="bottom"/>
          </w:tcPr>
          <w:p w14:paraId="796EE7F2"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status_name</w:t>
            </w:r>
          </w:p>
        </w:tc>
        <w:tc>
          <w:tcPr>
            <w:tcW w:w="5941" w:type="dxa"/>
            <w:vAlign w:val="center"/>
          </w:tcPr>
          <w:p w14:paraId="2EC534BD"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Status service di wanda CE atas booking service terkait</w:t>
            </w:r>
          </w:p>
        </w:tc>
      </w:tr>
      <w:tr w:rsidR="0034454D" w:rsidRPr="0034454D" w14:paraId="601DE47F" w14:textId="77777777" w:rsidTr="0034454D">
        <w:tc>
          <w:tcPr>
            <w:tcW w:w="562" w:type="dxa"/>
            <w:vAlign w:val="center"/>
          </w:tcPr>
          <w:p w14:paraId="2E7876F9"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13</w:t>
            </w:r>
          </w:p>
        </w:tc>
        <w:tc>
          <w:tcPr>
            <w:tcW w:w="1985" w:type="dxa"/>
            <w:vAlign w:val="bottom"/>
          </w:tcPr>
          <w:p w14:paraId="5E78EA2C"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kpb_type</w:t>
            </w:r>
          </w:p>
        </w:tc>
        <w:tc>
          <w:tcPr>
            <w:tcW w:w="5941" w:type="dxa"/>
            <w:vAlign w:val="center"/>
          </w:tcPr>
          <w:p w14:paraId="5FBC9145"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Tipe KPB yang diklaimkan bersamaan dengan booking service di wanda CE</w:t>
            </w:r>
          </w:p>
        </w:tc>
      </w:tr>
      <w:tr w:rsidR="0034454D" w:rsidRPr="0034454D" w14:paraId="554BB972" w14:textId="77777777" w:rsidTr="0034454D">
        <w:tc>
          <w:tcPr>
            <w:tcW w:w="562" w:type="dxa"/>
            <w:vAlign w:val="center"/>
          </w:tcPr>
          <w:p w14:paraId="75D3D392"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14</w:t>
            </w:r>
          </w:p>
        </w:tc>
        <w:tc>
          <w:tcPr>
            <w:tcW w:w="1985" w:type="dxa"/>
            <w:vAlign w:val="bottom"/>
          </w:tcPr>
          <w:p w14:paraId="5A687668"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status_kpb</w:t>
            </w:r>
          </w:p>
        </w:tc>
        <w:tc>
          <w:tcPr>
            <w:tcW w:w="5941" w:type="dxa"/>
            <w:vAlign w:val="center"/>
          </w:tcPr>
          <w:p w14:paraId="7493630C"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Status system atas KPB terkait</w:t>
            </w:r>
          </w:p>
        </w:tc>
      </w:tr>
      <w:tr w:rsidR="0034454D" w:rsidRPr="0034454D" w14:paraId="7A0C5471" w14:textId="77777777" w:rsidTr="0034454D">
        <w:tc>
          <w:tcPr>
            <w:tcW w:w="562" w:type="dxa"/>
            <w:vAlign w:val="center"/>
          </w:tcPr>
          <w:p w14:paraId="55162E71" w14:textId="77777777" w:rsidR="0034454D" w:rsidRPr="0034454D" w:rsidRDefault="0034454D" w:rsidP="0034454D">
            <w:pPr>
              <w:pStyle w:val="BodyText"/>
              <w:spacing w:after="0"/>
              <w:ind w:left="0"/>
              <w:jc w:val="center"/>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15</w:t>
            </w:r>
          </w:p>
        </w:tc>
        <w:tc>
          <w:tcPr>
            <w:tcW w:w="1985" w:type="dxa"/>
            <w:vAlign w:val="bottom"/>
          </w:tcPr>
          <w:p w14:paraId="4F0091B2" w14:textId="77777777" w:rsidR="0034454D" w:rsidRPr="0034454D" w:rsidRDefault="0034454D" w:rsidP="0034454D">
            <w:pPr>
              <w:ind w:left="0"/>
              <w:rPr>
                <w:rFonts w:asciiTheme="minorHAnsi" w:hAnsiTheme="minorHAnsi" w:cstheme="minorHAnsi"/>
                <w:i/>
                <w:color w:val="9BBB59" w:themeColor="accent3"/>
                <w:sz w:val="18"/>
                <w:szCs w:val="18"/>
              </w:rPr>
            </w:pPr>
            <w:r w:rsidRPr="0034454D">
              <w:rPr>
                <w:rFonts w:asciiTheme="minorHAnsi" w:hAnsiTheme="minorHAnsi" w:cstheme="minorHAnsi"/>
                <w:i/>
                <w:color w:val="9BBB59" w:themeColor="accent3"/>
                <w:sz w:val="18"/>
                <w:szCs w:val="18"/>
              </w:rPr>
              <w:t>tgl_checkout</w:t>
            </w:r>
          </w:p>
        </w:tc>
        <w:tc>
          <w:tcPr>
            <w:tcW w:w="5941" w:type="dxa"/>
            <w:vAlign w:val="center"/>
          </w:tcPr>
          <w:p w14:paraId="63E2420A" w14:textId="77777777" w:rsidR="0034454D" w:rsidRPr="0034454D" w:rsidRDefault="0034454D" w:rsidP="0034454D">
            <w:pPr>
              <w:pStyle w:val="BodyText"/>
              <w:spacing w:after="0"/>
              <w:ind w:left="0"/>
              <w:jc w:val="left"/>
              <w:rPr>
                <w:rFonts w:asciiTheme="minorHAnsi" w:hAnsiTheme="minorHAnsi" w:cstheme="minorHAnsi"/>
                <w:i/>
                <w:color w:val="9BBB59" w:themeColor="accent3"/>
                <w:sz w:val="18"/>
                <w:szCs w:val="18"/>
                <w:lang w:val="fi-FI"/>
              </w:rPr>
            </w:pPr>
            <w:r w:rsidRPr="0034454D">
              <w:rPr>
                <w:rFonts w:asciiTheme="minorHAnsi" w:hAnsiTheme="minorHAnsi" w:cstheme="minorHAnsi"/>
                <w:i/>
                <w:color w:val="9BBB59" w:themeColor="accent3"/>
                <w:sz w:val="18"/>
                <w:szCs w:val="18"/>
                <w:lang w:val="fi-FI"/>
              </w:rPr>
              <w:t>Tanggal checkout service di wanda CE atas booking service terkait</w:t>
            </w:r>
          </w:p>
        </w:tc>
      </w:tr>
    </w:tbl>
    <w:p w14:paraId="461078F3" w14:textId="77777777" w:rsidR="0034454D" w:rsidRPr="0034454D" w:rsidRDefault="0034454D" w:rsidP="0034454D">
      <w:pPr>
        <w:pStyle w:val="BodyText"/>
        <w:spacing w:after="0"/>
        <w:ind w:left="0"/>
        <w:rPr>
          <w:rFonts w:ascii="Calibri" w:hAnsi="Calibri" w:cs="Calibri"/>
          <w:i/>
          <w:color w:val="9BBB59" w:themeColor="accent3"/>
          <w:lang w:val="fi-FI"/>
        </w:rPr>
      </w:pPr>
    </w:p>
    <w:p w14:paraId="2F605EA9" w14:textId="77777777" w:rsidR="0034454D" w:rsidRDefault="0034454D" w:rsidP="00143409">
      <w:pPr>
        <w:pStyle w:val="BodyText"/>
        <w:ind w:left="142"/>
        <w:rPr>
          <w:rFonts w:ascii="Calibri" w:hAnsi="Calibri" w:cs="Calibri"/>
          <w:i/>
          <w:color w:val="9BBB59" w:themeColor="accent3"/>
          <w:lang w:val="fi-FI"/>
        </w:rPr>
      </w:pPr>
      <w:r w:rsidRPr="0034454D">
        <w:rPr>
          <w:rFonts w:ascii="Calibri" w:hAnsi="Calibri" w:cs="Calibri"/>
          <w:i/>
          <w:color w:val="9BBB59" w:themeColor="accent3"/>
          <w:lang w:val="fi-FI"/>
        </w:rPr>
        <w:t>Integrasi data ini dilakukan setiap hari (H+1). Data yang diintegrasikan adalah data pada hari sebelumnya (misalnya integrasi data tanggal 2 Juli 2024 maka data yang diintegrasikan adalah sampai 1 Juli 2024). Data ini kemudian muncul pada aplikasi Intranet KPB Online menu Report Wanda AHASS  &gt; Rekap Booking Service seperti halnya saat ini.</w:t>
      </w:r>
    </w:p>
    <w:p w14:paraId="3107880B" w14:textId="1F1C54BC" w:rsidR="0034454D" w:rsidRPr="0034454D" w:rsidRDefault="0034454D" w:rsidP="0034454D">
      <w:pPr>
        <w:pStyle w:val="BodyText"/>
        <w:ind w:left="142"/>
        <w:jc w:val="center"/>
        <w:rPr>
          <w:rFonts w:ascii="Calibri" w:hAnsi="Calibri" w:cs="Calibri"/>
          <w:i/>
          <w:color w:val="9BBB59" w:themeColor="accent3"/>
          <w:lang w:val="fi-FI"/>
        </w:rPr>
      </w:pPr>
      <w:r w:rsidRPr="00C2668F">
        <w:rPr>
          <w:rFonts w:ascii="Calibri" w:hAnsi="Calibri" w:cs="Calibri"/>
          <w:noProof/>
        </w:rPr>
        <w:drawing>
          <wp:inline distT="0" distB="0" distL="0" distR="0" wp14:anchorId="34BC906A" wp14:editId="7A055D24">
            <wp:extent cx="5360428"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6118" cy="2670520"/>
                    </a:xfrm>
                    <a:prstGeom prst="rect">
                      <a:avLst/>
                    </a:prstGeom>
                  </pic:spPr>
                </pic:pic>
              </a:graphicData>
            </a:graphic>
          </wp:inline>
        </w:drawing>
      </w:r>
    </w:p>
    <w:p w14:paraId="7271E59D" w14:textId="77777777" w:rsidR="00DD7013" w:rsidRPr="001856B7" w:rsidRDefault="00DD7013" w:rsidP="00DD7013">
      <w:pPr>
        <w:pStyle w:val="Heading2"/>
        <w:ind w:left="142"/>
        <w:rPr>
          <w:sz w:val="20"/>
        </w:rPr>
      </w:pPr>
      <w:bookmarkStart w:id="16" w:name="_Toc170811923"/>
      <w:r w:rsidRPr="001856B7">
        <w:rPr>
          <w:sz w:val="20"/>
        </w:rPr>
        <w:lastRenderedPageBreak/>
        <w:t xml:space="preserve">4.3 </w:t>
      </w:r>
      <w:bookmarkEnd w:id="15"/>
      <w:r w:rsidR="001856B7" w:rsidRPr="001856B7">
        <w:rPr>
          <w:sz w:val="20"/>
        </w:rPr>
        <w:t xml:space="preserve">Report </w:t>
      </w:r>
      <w:r w:rsidR="00F55867" w:rsidRPr="00945FA1">
        <w:rPr>
          <w:color w:val="FF0000"/>
          <w:sz w:val="16"/>
          <w:szCs w:val="16"/>
        </w:rPr>
        <w:t>(optional)</w:t>
      </w:r>
      <w:bookmarkEnd w:id="16"/>
    </w:p>
    <w:p w14:paraId="27410ABD" w14:textId="0AAC3961" w:rsidR="00435D42" w:rsidRDefault="00924679" w:rsidP="0034454D">
      <w:pPr>
        <w:pStyle w:val="BodyText"/>
        <w:ind w:left="142"/>
        <w:rPr>
          <w:rFonts w:asciiTheme="minorHAnsi" w:hAnsiTheme="minorHAnsi" w:cstheme="minorHAnsi"/>
        </w:rPr>
      </w:pPr>
      <w:bookmarkStart w:id="17" w:name="_Appendix"/>
      <w:bookmarkEnd w:id="17"/>
      <w:r>
        <w:rPr>
          <w:rFonts w:asciiTheme="minorHAnsi" w:hAnsiTheme="minorHAnsi" w:cstheme="minorHAnsi"/>
        </w:rPr>
        <w:t>Jika requirement memerlukan generate report maka cantumkan penjelasan kebutuhan reportnya seperti apa, kolom-kolom data reportnya apa saja beserta keterangan datanya.</w:t>
      </w:r>
      <w:r w:rsidR="0034454D">
        <w:rPr>
          <w:rFonts w:asciiTheme="minorHAnsi" w:hAnsiTheme="minorHAnsi" w:cstheme="minorHAnsi"/>
        </w:rPr>
        <w:t xml:space="preserve"> Jika tidak ada report </w:t>
      </w:r>
      <w:r w:rsidR="00143409">
        <w:rPr>
          <w:rFonts w:asciiTheme="minorHAnsi" w:hAnsiTheme="minorHAnsi" w:cstheme="minorHAnsi"/>
        </w:rPr>
        <w:t xml:space="preserve">yang diperlukan atas project ini </w:t>
      </w:r>
      <w:r w:rsidR="0034454D">
        <w:rPr>
          <w:rFonts w:asciiTheme="minorHAnsi" w:hAnsiTheme="minorHAnsi" w:cstheme="minorHAnsi"/>
        </w:rPr>
        <w:t>maka dikosongkan saja.</w:t>
      </w:r>
    </w:p>
    <w:p w14:paraId="0545CD61" w14:textId="77777777" w:rsidR="00435D42" w:rsidRDefault="00435D42" w:rsidP="0034454D">
      <w:pPr>
        <w:pStyle w:val="BodyText"/>
        <w:ind w:left="0"/>
        <w:rPr>
          <w:rFonts w:asciiTheme="minorHAnsi" w:hAnsiTheme="minorHAnsi" w:cstheme="minorHAnsi"/>
        </w:rPr>
      </w:pPr>
    </w:p>
    <w:p w14:paraId="1E77FB04" w14:textId="6DC623FC" w:rsidR="00435D42" w:rsidRPr="001856B7" w:rsidRDefault="00435D42" w:rsidP="00435D42">
      <w:pPr>
        <w:pStyle w:val="Heading2"/>
        <w:ind w:left="142"/>
        <w:rPr>
          <w:sz w:val="20"/>
        </w:rPr>
      </w:pPr>
      <w:r>
        <w:rPr>
          <w:sz w:val="20"/>
        </w:rPr>
        <w:t>4.4</w:t>
      </w:r>
      <w:r w:rsidRPr="001856B7">
        <w:rPr>
          <w:sz w:val="20"/>
        </w:rPr>
        <w:t xml:space="preserve"> </w:t>
      </w:r>
      <w:r>
        <w:rPr>
          <w:sz w:val="20"/>
        </w:rPr>
        <w:t>Lampiran</w:t>
      </w:r>
      <w:r w:rsidRPr="001856B7">
        <w:rPr>
          <w:sz w:val="20"/>
        </w:rPr>
        <w:t xml:space="preserve"> </w:t>
      </w:r>
      <w:r w:rsidRPr="00945FA1">
        <w:rPr>
          <w:color w:val="FF0000"/>
          <w:sz w:val="16"/>
          <w:szCs w:val="16"/>
        </w:rPr>
        <w:t>(optional)</w:t>
      </w:r>
    </w:p>
    <w:p w14:paraId="0F2C84BA" w14:textId="7565921B" w:rsidR="0034454D" w:rsidRPr="0034454D" w:rsidRDefault="00435D42" w:rsidP="0034454D">
      <w:pPr>
        <w:pStyle w:val="BodyText"/>
        <w:ind w:left="142"/>
        <w:rPr>
          <w:rFonts w:asciiTheme="minorHAnsi" w:hAnsiTheme="minorHAnsi" w:cstheme="minorHAnsi"/>
        </w:rPr>
      </w:pPr>
      <w:r>
        <w:rPr>
          <w:rFonts w:asciiTheme="minorHAnsi" w:hAnsiTheme="minorHAnsi" w:cstheme="minorHAnsi"/>
        </w:rPr>
        <w:t>Jika requirement memerlukan melihat pada lampiran tertentu, maka bisa dilist dan dilampirkan disini.</w:t>
      </w:r>
      <w:r w:rsidR="0034454D">
        <w:rPr>
          <w:rFonts w:asciiTheme="minorHAnsi" w:hAnsiTheme="minorHAnsi" w:cstheme="minorHAnsi"/>
        </w:rPr>
        <w:t xml:space="preserve"> Misalnya terdapat rumus excel yang banyak sehingga perlu dilampirkan contoh excel beserta rumus-rumus yang ada di dalamnya (ada di kolom-kolom excelnya). Jika tidak ada lampiran </w:t>
      </w:r>
      <w:r w:rsidR="00143409">
        <w:rPr>
          <w:rFonts w:asciiTheme="minorHAnsi" w:hAnsiTheme="minorHAnsi" w:cstheme="minorHAnsi"/>
        </w:rPr>
        <w:t xml:space="preserve">atas project ini </w:t>
      </w:r>
      <w:r w:rsidR="0034454D">
        <w:rPr>
          <w:rFonts w:asciiTheme="minorHAnsi" w:hAnsiTheme="minorHAnsi" w:cstheme="minorHAnsi"/>
        </w:rPr>
        <w:t xml:space="preserve">maka dikosongkan saja. </w:t>
      </w:r>
    </w:p>
    <w:sectPr w:rsidR="0034454D" w:rsidRPr="0034454D" w:rsidSect="00166234">
      <w:headerReference w:type="default" r:id="rId14"/>
      <w:type w:val="nextColumn"/>
      <w:pgSz w:w="11909" w:h="16834" w:code="9"/>
      <w:pgMar w:top="2434" w:right="1469" w:bottom="1267" w:left="180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83C76C" w14:textId="77777777" w:rsidR="00C35720" w:rsidRDefault="00C35720">
      <w:r>
        <w:separator/>
      </w:r>
    </w:p>
  </w:endnote>
  <w:endnote w:type="continuationSeparator" w:id="0">
    <w:p w14:paraId="7287EC3E" w14:textId="77777777" w:rsidR="00C35720" w:rsidRDefault="00C35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 Helvetica 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5A751A" w14:textId="77777777" w:rsidR="00C35720" w:rsidRDefault="00C35720">
      <w:r>
        <w:separator/>
      </w:r>
    </w:p>
  </w:footnote>
  <w:footnote w:type="continuationSeparator" w:id="0">
    <w:p w14:paraId="3C4A5513" w14:textId="77777777" w:rsidR="00C35720" w:rsidRDefault="00C357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870"/>
      <w:gridCol w:w="1440"/>
      <w:gridCol w:w="1350"/>
    </w:tblGrid>
    <w:tr w:rsidR="0034454D" w14:paraId="43E2FFB9" w14:textId="77777777">
      <w:trPr>
        <w:cantSplit/>
      </w:trPr>
      <w:tc>
        <w:tcPr>
          <w:tcW w:w="2340" w:type="dxa"/>
          <w:tcBorders>
            <w:bottom w:val="single" w:sz="4" w:space="0" w:color="auto"/>
          </w:tcBorders>
          <w:shd w:val="clear" w:color="auto" w:fill="000000"/>
          <w:vAlign w:val="center"/>
        </w:tcPr>
        <w:p w14:paraId="0C135339" w14:textId="77777777" w:rsidR="0034454D" w:rsidRDefault="0034454D" w:rsidP="009B18E5">
          <w:pPr>
            <w:pStyle w:val="Header"/>
            <w:ind w:left="0"/>
            <w:jc w:val="center"/>
            <w:rPr>
              <w:b/>
              <w:bCs/>
              <w:sz w:val="20"/>
            </w:rPr>
          </w:pPr>
          <w:r>
            <w:rPr>
              <w:b/>
              <w:bCs/>
              <w:sz w:val="20"/>
            </w:rPr>
            <w:fldChar w:fldCharType="begin"/>
          </w:r>
          <w:r>
            <w:rPr>
              <w:b/>
              <w:bCs/>
              <w:sz w:val="20"/>
            </w:rPr>
            <w:instrText xml:space="preserve"> DOCPROPERTY "Category" \* MERGEFORMAT </w:instrText>
          </w:r>
          <w:r>
            <w:rPr>
              <w:b/>
              <w:bCs/>
              <w:sz w:val="20"/>
            </w:rPr>
            <w:fldChar w:fldCharType="end"/>
          </w:r>
        </w:p>
      </w:tc>
      <w:tc>
        <w:tcPr>
          <w:tcW w:w="6660" w:type="dxa"/>
          <w:gridSpan w:val="3"/>
          <w:tcBorders>
            <w:top w:val="nil"/>
            <w:right w:val="nil"/>
          </w:tcBorders>
        </w:tcPr>
        <w:p w14:paraId="5C6C5AC4" w14:textId="77777777" w:rsidR="0034454D" w:rsidRDefault="0034454D" w:rsidP="009B18E5">
          <w:pPr>
            <w:pStyle w:val="Header"/>
            <w:ind w:left="0"/>
            <w:jc w:val="right"/>
            <w:rPr>
              <w:rFonts w:ascii="Arial Black" w:hAnsi="Arial Black"/>
              <w:i/>
              <w:iCs/>
              <w:caps w:val="0"/>
              <w:sz w:val="36"/>
            </w:rPr>
          </w:pPr>
          <w:r>
            <w:rPr>
              <w:rFonts w:ascii="Arial Black" w:hAnsi="Arial Black"/>
              <w:i/>
              <w:iCs/>
              <w:caps w:val="0"/>
              <w:sz w:val="36"/>
            </w:rPr>
            <w:fldChar w:fldCharType="begin"/>
          </w:r>
          <w:r>
            <w:rPr>
              <w:rFonts w:ascii="Arial Black" w:hAnsi="Arial Black"/>
              <w:i/>
              <w:iCs/>
              <w:caps w:val="0"/>
              <w:sz w:val="36"/>
            </w:rPr>
            <w:instrText xml:space="preserve"> DOCPROPERTY "Company" \* MERGEFORMAT </w:instrText>
          </w:r>
          <w:r>
            <w:rPr>
              <w:rFonts w:ascii="Arial Black" w:hAnsi="Arial Black"/>
              <w:i/>
              <w:iCs/>
              <w:caps w:val="0"/>
              <w:sz w:val="36"/>
            </w:rPr>
            <w:fldChar w:fldCharType="end"/>
          </w:r>
        </w:p>
      </w:tc>
    </w:tr>
    <w:tr w:rsidR="0034454D" w14:paraId="3D93E2DB" w14:textId="77777777">
      <w:trPr>
        <w:cantSplit/>
      </w:trPr>
      <w:tc>
        <w:tcPr>
          <w:tcW w:w="2340" w:type="dxa"/>
          <w:shd w:val="clear" w:color="auto" w:fill="CCCCCC"/>
        </w:tcPr>
        <w:p w14:paraId="767932F9" w14:textId="77777777" w:rsidR="0034454D" w:rsidRDefault="0034454D" w:rsidP="009B18E5">
          <w:pPr>
            <w:pStyle w:val="Header"/>
            <w:ind w:left="0"/>
          </w:pPr>
          <w:r>
            <w:t>Project</w:t>
          </w:r>
        </w:p>
      </w:tc>
      <w:tc>
        <w:tcPr>
          <w:tcW w:w="6660" w:type="dxa"/>
          <w:gridSpan w:val="3"/>
        </w:tcPr>
        <w:p w14:paraId="22A56156" w14:textId="77777777" w:rsidR="0034454D" w:rsidRPr="00495300" w:rsidRDefault="0034454D" w:rsidP="00A85F94">
          <w:pPr>
            <w:pStyle w:val="Header"/>
            <w:ind w:left="0"/>
            <w:rPr>
              <w:i/>
              <w:iCs/>
              <w:color w:val="0000FF"/>
            </w:rPr>
          </w:pPr>
          <w:r>
            <w:rPr>
              <w:i/>
              <w:iCs/>
              <w:color w:val="0000FF"/>
            </w:rPr>
            <w:t>[Nama Project]</w:t>
          </w:r>
        </w:p>
      </w:tc>
    </w:tr>
    <w:tr w:rsidR="0034454D" w14:paraId="1CB94B58" w14:textId="77777777" w:rsidTr="00C03401">
      <w:tc>
        <w:tcPr>
          <w:tcW w:w="2340" w:type="dxa"/>
          <w:shd w:val="clear" w:color="auto" w:fill="CCCCCC"/>
        </w:tcPr>
        <w:p w14:paraId="6D72B164" w14:textId="77777777" w:rsidR="0034454D" w:rsidRDefault="0034454D" w:rsidP="009B18E5">
          <w:pPr>
            <w:pStyle w:val="Header"/>
            <w:ind w:left="0"/>
          </w:pPr>
          <w:r>
            <w:t>author EMAIL</w:t>
          </w:r>
        </w:p>
      </w:tc>
      <w:tc>
        <w:tcPr>
          <w:tcW w:w="3870" w:type="dxa"/>
        </w:tcPr>
        <w:p w14:paraId="640C2E41" w14:textId="77777777" w:rsidR="0034454D" w:rsidRPr="00B849ED" w:rsidRDefault="0034454D" w:rsidP="00A85F94">
          <w:pPr>
            <w:pStyle w:val="Header"/>
            <w:ind w:left="0"/>
            <w:rPr>
              <w:i/>
              <w:iCs/>
              <w:color w:val="0000FF"/>
            </w:rPr>
          </w:pPr>
          <w:r>
            <w:rPr>
              <w:i/>
              <w:iCs/>
              <w:color w:val="0000FF"/>
            </w:rPr>
            <w:t>[email user]</w:t>
          </w:r>
        </w:p>
      </w:tc>
      <w:tc>
        <w:tcPr>
          <w:tcW w:w="1440" w:type="dxa"/>
          <w:shd w:val="clear" w:color="auto" w:fill="CCCCCC"/>
        </w:tcPr>
        <w:p w14:paraId="4257673A" w14:textId="77777777" w:rsidR="0034454D" w:rsidRDefault="0034454D" w:rsidP="009B18E5">
          <w:pPr>
            <w:pStyle w:val="Header"/>
            <w:ind w:left="0"/>
          </w:pPr>
          <w:r>
            <w:rPr>
              <w:i/>
              <w:iCs/>
            </w:rPr>
            <w:t>Page</w:t>
          </w:r>
        </w:p>
      </w:tc>
      <w:tc>
        <w:tcPr>
          <w:tcW w:w="1350" w:type="dxa"/>
        </w:tcPr>
        <w:p w14:paraId="2E200053" w14:textId="77777777" w:rsidR="0034454D" w:rsidRPr="00B849ED" w:rsidRDefault="0034454D" w:rsidP="009B18E5">
          <w:pPr>
            <w:pStyle w:val="Header"/>
            <w:ind w:left="0"/>
            <w:rPr>
              <w:i/>
              <w:iCs/>
              <w:color w:val="0000FF"/>
            </w:rPr>
          </w:pPr>
          <w:r>
            <w:rPr>
              <w:i/>
              <w:iCs/>
              <w:color w:val="0000FF"/>
            </w:rPr>
            <w:fldChar w:fldCharType="begin"/>
          </w:r>
          <w:r>
            <w:rPr>
              <w:i/>
              <w:iCs/>
              <w:color w:val="0000FF"/>
            </w:rPr>
            <w:instrText xml:space="preserve"> PAGE   \* MERGEFORMAT </w:instrText>
          </w:r>
          <w:r>
            <w:rPr>
              <w:i/>
              <w:iCs/>
              <w:color w:val="0000FF"/>
            </w:rPr>
            <w:fldChar w:fldCharType="separate"/>
          </w:r>
          <w:r w:rsidR="00A1655F">
            <w:rPr>
              <w:i/>
              <w:iCs/>
              <w:noProof/>
              <w:color w:val="0000FF"/>
            </w:rPr>
            <w:t>7</w:t>
          </w:r>
          <w:r>
            <w:rPr>
              <w:i/>
              <w:iCs/>
              <w:color w:val="0000FF"/>
            </w:rPr>
            <w:fldChar w:fldCharType="end"/>
          </w:r>
        </w:p>
      </w:tc>
    </w:tr>
    <w:tr w:rsidR="0034454D" w14:paraId="6710B178" w14:textId="77777777" w:rsidTr="00C03401">
      <w:tc>
        <w:tcPr>
          <w:tcW w:w="2340" w:type="dxa"/>
          <w:shd w:val="clear" w:color="auto" w:fill="CCCCCC"/>
        </w:tcPr>
        <w:p w14:paraId="0B8C249F" w14:textId="77777777" w:rsidR="0034454D" w:rsidRDefault="0034454D" w:rsidP="009B18E5">
          <w:pPr>
            <w:pStyle w:val="Header"/>
            <w:ind w:left="0"/>
          </w:pPr>
          <w:r>
            <w:t>system atau aplikasi</w:t>
          </w:r>
        </w:p>
      </w:tc>
      <w:tc>
        <w:tcPr>
          <w:tcW w:w="3870" w:type="dxa"/>
        </w:tcPr>
        <w:p w14:paraId="1A659D57" w14:textId="77777777" w:rsidR="0034454D" w:rsidRDefault="0034454D" w:rsidP="008F052D">
          <w:pPr>
            <w:pStyle w:val="Header"/>
            <w:ind w:left="0"/>
            <w:rPr>
              <w:i/>
              <w:iCs/>
              <w:color w:val="0000FF"/>
            </w:rPr>
          </w:pPr>
          <w:r>
            <w:rPr>
              <w:i/>
              <w:iCs/>
              <w:noProof/>
              <w:color w:val="0000FF"/>
            </w:rPr>
            <w:t>[Nama System atau aplikasi]</w:t>
          </w:r>
        </w:p>
      </w:tc>
      <w:tc>
        <w:tcPr>
          <w:tcW w:w="1440" w:type="dxa"/>
          <w:shd w:val="clear" w:color="auto" w:fill="CCCCCC"/>
        </w:tcPr>
        <w:p w14:paraId="4751C136" w14:textId="77777777" w:rsidR="0034454D" w:rsidRDefault="0034454D" w:rsidP="009B18E5">
          <w:pPr>
            <w:pStyle w:val="Header"/>
            <w:ind w:left="0"/>
            <w:rPr>
              <w:i/>
              <w:iCs/>
            </w:rPr>
          </w:pPr>
          <w:r>
            <w:rPr>
              <w:i/>
              <w:iCs/>
            </w:rPr>
            <w:t>document status</w:t>
          </w:r>
        </w:p>
      </w:tc>
      <w:tc>
        <w:tcPr>
          <w:tcW w:w="1350" w:type="dxa"/>
        </w:tcPr>
        <w:p w14:paraId="266E0DB5" w14:textId="77777777" w:rsidR="0034454D" w:rsidRDefault="0034454D" w:rsidP="00C03401">
          <w:pPr>
            <w:pStyle w:val="Header"/>
            <w:ind w:left="0"/>
            <w:rPr>
              <w:i/>
              <w:iCs/>
              <w:color w:val="0000FF"/>
            </w:rPr>
          </w:pPr>
          <w:r>
            <w:rPr>
              <w:i/>
              <w:iCs/>
              <w:color w:val="0000FF"/>
            </w:rPr>
            <w:t>Initial</w:t>
          </w:r>
        </w:p>
      </w:tc>
    </w:tr>
  </w:tbl>
  <w:p w14:paraId="067524D6" w14:textId="77777777" w:rsidR="0034454D" w:rsidRDefault="0034454D">
    <w:pPr>
      <w:pStyle w:val="Header"/>
      <w:ind w:left="0"/>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B1F79"/>
    <w:multiLevelType w:val="hybridMultilevel"/>
    <w:tmpl w:val="AE766B58"/>
    <w:lvl w:ilvl="0" w:tplc="2A405B66">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1DD33C2"/>
    <w:multiLevelType w:val="hybridMultilevel"/>
    <w:tmpl w:val="9E50D9D6"/>
    <w:lvl w:ilvl="0" w:tplc="BF164C22">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63BB3"/>
    <w:multiLevelType w:val="hybridMultilevel"/>
    <w:tmpl w:val="A47A8D04"/>
    <w:lvl w:ilvl="0" w:tplc="04090019">
      <w:start w:val="1"/>
      <w:numFmt w:val="lowerLetter"/>
      <w:lvlText w:val="%1."/>
      <w:lvlJc w:val="left"/>
      <w:pPr>
        <w:ind w:left="450" w:hanging="360"/>
      </w:pPr>
    </w:lvl>
    <w:lvl w:ilvl="1" w:tplc="0409000F">
      <w:start w:val="1"/>
      <w:numFmt w:val="decimal"/>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04E155D8"/>
    <w:multiLevelType w:val="hybridMultilevel"/>
    <w:tmpl w:val="C6BE2316"/>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A7CC0"/>
    <w:multiLevelType w:val="hybridMultilevel"/>
    <w:tmpl w:val="5610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10356"/>
    <w:multiLevelType w:val="hybridMultilevel"/>
    <w:tmpl w:val="7FC673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3EE4"/>
    <w:multiLevelType w:val="hybridMultilevel"/>
    <w:tmpl w:val="9ED245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90FAC"/>
    <w:multiLevelType w:val="multilevel"/>
    <w:tmpl w:val="FA5ADFB4"/>
    <w:lvl w:ilvl="0">
      <w:start w:val="2"/>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576" w:hanging="1440"/>
      </w:pPr>
      <w:rPr>
        <w:rFonts w:hint="default"/>
      </w:rPr>
    </w:lvl>
  </w:abstractNum>
  <w:abstractNum w:abstractNumId="8" w15:restartNumberingAfterBreak="0">
    <w:nsid w:val="1868779C"/>
    <w:multiLevelType w:val="hybridMultilevel"/>
    <w:tmpl w:val="BA004A8C"/>
    <w:lvl w:ilvl="0" w:tplc="2A405B66">
      <w:start w:val="1"/>
      <w:numFmt w:val="decimal"/>
      <w:lvlText w:val="%1."/>
      <w:lvlJc w:val="left"/>
      <w:pPr>
        <w:ind w:left="502" w:hanging="360"/>
      </w:pPr>
      <w:rPr>
        <w:rFonts w:hint="default"/>
      </w:rPr>
    </w:lvl>
    <w:lvl w:ilvl="1" w:tplc="04090001">
      <w:start w:val="1"/>
      <w:numFmt w:val="bullet"/>
      <w:lvlText w:val=""/>
      <w:lvlJc w:val="left"/>
      <w:pPr>
        <w:ind w:left="1222" w:hanging="360"/>
      </w:pPr>
      <w:rPr>
        <w:rFonts w:ascii="Symbol" w:hAnsi="Symbol"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18F243D2"/>
    <w:multiLevelType w:val="hybridMultilevel"/>
    <w:tmpl w:val="5DA863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7A6B0A"/>
    <w:multiLevelType w:val="hybridMultilevel"/>
    <w:tmpl w:val="4E406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0B2639"/>
    <w:multiLevelType w:val="multilevel"/>
    <w:tmpl w:val="147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77AE3"/>
    <w:multiLevelType w:val="hybridMultilevel"/>
    <w:tmpl w:val="FCD665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8062F"/>
    <w:multiLevelType w:val="hybridMultilevel"/>
    <w:tmpl w:val="78303E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355937"/>
    <w:multiLevelType w:val="hybridMultilevel"/>
    <w:tmpl w:val="EC8A27BA"/>
    <w:lvl w:ilvl="0" w:tplc="824C2642">
      <w:start w:val="4"/>
      <w:numFmt w:val="bullet"/>
      <w:lvlText w:val="-"/>
      <w:lvlJc w:val="left"/>
      <w:pPr>
        <w:ind w:left="1800" w:hanging="360"/>
      </w:pPr>
      <w:rPr>
        <w:rFonts w:ascii="Calibri" w:eastAsia="Times New Roman" w:hAnsi="Calibri" w:cs="Calibri" w:hint="default"/>
        <w:i w:val="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2040935"/>
    <w:multiLevelType w:val="hybridMultilevel"/>
    <w:tmpl w:val="F0404C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6A61BF"/>
    <w:multiLevelType w:val="hybridMultilevel"/>
    <w:tmpl w:val="CB74B478"/>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55615"/>
    <w:multiLevelType w:val="hybridMultilevel"/>
    <w:tmpl w:val="F0404C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C10A4"/>
    <w:multiLevelType w:val="hybridMultilevel"/>
    <w:tmpl w:val="621A1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E84901"/>
    <w:multiLevelType w:val="hybridMultilevel"/>
    <w:tmpl w:val="DD188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6E7001"/>
    <w:multiLevelType w:val="hybridMultilevel"/>
    <w:tmpl w:val="AE766B58"/>
    <w:lvl w:ilvl="0" w:tplc="2A405B66">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49655D2E"/>
    <w:multiLevelType w:val="hybridMultilevel"/>
    <w:tmpl w:val="0530402E"/>
    <w:lvl w:ilvl="0" w:tplc="04090005">
      <w:start w:val="1"/>
      <w:numFmt w:val="bullet"/>
      <w:lvlText w:val=""/>
      <w:lvlJc w:val="left"/>
      <w:pPr>
        <w:ind w:left="2160" w:hanging="360"/>
      </w:pPr>
      <w:rPr>
        <w:rFonts w:ascii="Wingdings" w:hAnsi="Wingdings" w:hint="default"/>
        <w:i w:val="0"/>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96D0F30"/>
    <w:multiLevelType w:val="hybridMultilevel"/>
    <w:tmpl w:val="2AF43AEE"/>
    <w:lvl w:ilvl="0" w:tplc="C834F7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B170563"/>
    <w:multiLevelType w:val="singleLevel"/>
    <w:tmpl w:val="C8283346"/>
    <w:lvl w:ilvl="0">
      <w:start w:val="1"/>
      <w:numFmt w:val="bullet"/>
      <w:pStyle w:val="ListBullet"/>
      <w:lvlText w:val=""/>
      <w:lvlJc w:val="left"/>
      <w:pPr>
        <w:tabs>
          <w:tab w:val="num" w:pos="1440"/>
        </w:tabs>
        <w:ind w:left="1440" w:hanging="360"/>
      </w:pPr>
      <w:rPr>
        <w:rFonts w:ascii="Wingdings" w:hAnsi="Wingdings" w:hint="default"/>
        <w:sz w:val="16"/>
      </w:rPr>
    </w:lvl>
  </w:abstractNum>
  <w:abstractNum w:abstractNumId="24" w15:restartNumberingAfterBreak="0">
    <w:nsid w:val="4EC36591"/>
    <w:multiLevelType w:val="hybridMultilevel"/>
    <w:tmpl w:val="F4C8377E"/>
    <w:lvl w:ilvl="0" w:tplc="C8B2F24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6" w15:restartNumberingAfterBreak="0">
    <w:nsid w:val="5BAF025E"/>
    <w:multiLevelType w:val="hybridMultilevel"/>
    <w:tmpl w:val="63AE9B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CC6870"/>
    <w:multiLevelType w:val="hybridMultilevel"/>
    <w:tmpl w:val="B6F20F90"/>
    <w:lvl w:ilvl="0" w:tplc="2A405B66">
      <w:start w:val="1"/>
      <w:numFmt w:val="decimal"/>
      <w:lvlText w:val="%1."/>
      <w:lvlJc w:val="left"/>
      <w:pPr>
        <w:ind w:left="502" w:hanging="360"/>
      </w:pPr>
      <w:rPr>
        <w:rFonts w:hint="default"/>
      </w:rPr>
    </w:lvl>
    <w:lvl w:ilvl="1" w:tplc="04090001">
      <w:start w:val="1"/>
      <w:numFmt w:val="bullet"/>
      <w:lvlText w:val=""/>
      <w:lvlJc w:val="left"/>
      <w:pPr>
        <w:ind w:left="1222" w:hanging="360"/>
      </w:pPr>
      <w:rPr>
        <w:rFonts w:ascii="Symbol" w:hAnsi="Symbol"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5F6629CD"/>
    <w:multiLevelType w:val="multilevel"/>
    <w:tmpl w:val="B0428A54"/>
    <w:lvl w:ilvl="0">
      <w:start w:val="4"/>
      <w:numFmt w:val="decimal"/>
      <w:lvlText w:val="%1"/>
      <w:lvlJc w:val="left"/>
      <w:pPr>
        <w:ind w:left="480" w:hanging="480"/>
      </w:pPr>
      <w:rPr>
        <w:rFonts w:hint="default"/>
      </w:rPr>
    </w:lvl>
    <w:lvl w:ilvl="1">
      <w:start w:val="1"/>
      <w:numFmt w:val="decimal"/>
      <w:lvlText w:val="%1.%2"/>
      <w:lvlJc w:val="left"/>
      <w:pPr>
        <w:ind w:left="551" w:hanging="480"/>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004" w:hanging="72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577" w:hanging="1080"/>
      </w:pPr>
      <w:rPr>
        <w:rFonts w:hint="default"/>
      </w:rPr>
    </w:lvl>
    <w:lvl w:ilvl="8">
      <w:start w:val="1"/>
      <w:numFmt w:val="decimal"/>
      <w:lvlText w:val="%1.%2.%3.%4.%5.%6.%7.%8.%9"/>
      <w:lvlJc w:val="left"/>
      <w:pPr>
        <w:ind w:left="2008" w:hanging="1440"/>
      </w:pPr>
      <w:rPr>
        <w:rFonts w:hint="default"/>
      </w:rPr>
    </w:lvl>
  </w:abstractNum>
  <w:abstractNum w:abstractNumId="29" w15:restartNumberingAfterBreak="0">
    <w:nsid w:val="6395249D"/>
    <w:multiLevelType w:val="hybridMultilevel"/>
    <w:tmpl w:val="4A5E5B28"/>
    <w:lvl w:ilvl="0" w:tplc="2A405B66">
      <w:start w:val="1"/>
      <w:numFmt w:val="decimal"/>
      <w:lvlText w:val="%1."/>
      <w:lvlJc w:val="left"/>
      <w:pPr>
        <w:ind w:left="502" w:hanging="360"/>
      </w:pPr>
      <w:rPr>
        <w:rFonts w:hint="default"/>
        <w:color w:val="auto"/>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63A74FE5"/>
    <w:multiLevelType w:val="hybridMultilevel"/>
    <w:tmpl w:val="C6BE2316"/>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240966"/>
    <w:multiLevelType w:val="hybridMultilevel"/>
    <w:tmpl w:val="A2564512"/>
    <w:lvl w:ilvl="0" w:tplc="3098C2D2">
      <w:start w:val="1"/>
      <w:numFmt w:val="decimal"/>
      <w:lvlText w:val="%1."/>
      <w:lvlJc w:val="left"/>
      <w:pPr>
        <w:ind w:left="502" w:hanging="360"/>
      </w:pPr>
      <w:rPr>
        <w:rFonts w:ascii="Calibri" w:eastAsia="Times New Roman" w:hAnsi="Calibri" w:cs="Calibri"/>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 w15:restartNumberingAfterBreak="0">
    <w:nsid w:val="6B416CDC"/>
    <w:multiLevelType w:val="hybridMultilevel"/>
    <w:tmpl w:val="CB74B478"/>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5726F5"/>
    <w:multiLevelType w:val="hybridMultilevel"/>
    <w:tmpl w:val="5DA863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231D26"/>
    <w:multiLevelType w:val="hybridMultilevel"/>
    <w:tmpl w:val="5DA863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815D86"/>
    <w:multiLevelType w:val="hybridMultilevel"/>
    <w:tmpl w:val="751E8692"/>
    <w:lvl w:ilvl="0" w:tplc="AEDEFE96">
      <w:start w:val="4"/>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2C42380"/>
    <w:multiLevelType w:val="hybridMultilevel"/>
    <w:tmpl w:val="D4D6AA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8F0706"/>
    <w:multiLevelType w:val="hybridMultilevel"/>
    <w:tmpl w:val="F97C9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CE65A9"/>
    <w:multiLevelType w:val="hybridMultilevel"/>
    <w:tmpl w:val="DCE006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9E588C"/>
    <w:multiLevelType w:val="hybridMultilevel"/>
    <w:tmpl w:val="2BD4CDE0"/>
    <w:lvl w:ilvl="0" w:tplc="75EC5C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25"/>
  </w:num>
  <w:num w:numId="3">
    <w:abstractNumId w:val="24"/>
  </w:num>
  <w:num w:numId="4">
    <w:abstractNumId w:val="32"/>
  </w:num>
  <w:num w:numId="5">
    <w:abstractNumId w:val="12"/>
  </w:num>
  <w:num w:numId="6">
    <w:abstractNumId w:val="11"/>
  </w:num>
  <w:num w:numId="7">
    <w:abstractNumId w:val="30"/>
  </w:num>
  <w:num w:numId="8">
    <w:abstractNumId w:val="19"/>
  </w:num>
  <w:num w:numId="9">
    <w:abstractNumId w:val="10"/>
  </w:num>
  <w:num w:numId="10">
    <w:abstractNumId w:val="4"/>
  </w:num>
  <w:num w:numId="11">
    <w:abstractNumId w:val="35"/>
  </w:num>
  <w:num w:numId="12">
    <w:abstractNumId w:val="38"/>
  </w:num>
  <w:num w:numId="13">
    <w:abstractNumId w:val="14"/>
  </w:num>
  <w:num w:numId="14">
    <w:abstractNumId w:val="2"/>
  </w:num>
  <w:num w:numId="15">
    <w:abstractNumId w:val="37"/>
  </w:num>
  <w:num w:numId="16">
    <w:abstractNumId w:val="16"/>
  </w:num>
  <w:num w:numId="17">
    <w:abstractNumId w:val="15"/>
  </w:num>
  <w:num w:numId="18">
    <w:abstractNumId w:val="6"/>
  </w:num>
  <w:num w:numId="19">
    <w:abstractNumId w:val="5"/>
  </w:num>
  <w:num w:numId="20">
    <w:abstractNumId w:val="17"/>
  </w:num>
  <w:num w:numId="21">
    <w:abstractNumId w:val="21"/>
  </w:num>
  <w:num w:numId="22">
    <w:abstractNumId w:val="26"/>
  </w:num>
  <w:num w:numId="23">
    <w:abstractNumId w:val="36"/>
  </w:num>
  <w:num w:numId="24">
    <w:abstractNumId w:val="18"/>
  </w:num>
  <w:num w:numId="25">
    <w:abstractNumId w:val="9"/>
  </w:num>
  <w:num w:numId="26">
    <w:abstractNumId w:val="13"/>
  </w:num>
  <w:num w:numId="27">
    <w:abstractNumId w:val="33"/>
  </w:num>
  <w:num w:numId="28">
    <w:abstractNumId w:val="34"/>
  </w:num>
  <w:num w:numId="29">
    <w:abstractNumId w:val="3"/>
  </w:num>
  <w:num w:numId="30">
    <w:abstractNumId w:val="39"/>
  </w:num>
  <w:num w:numId="31">
    <w:abstractNumId w:val="22"/>
  </w:num>
  <w:num w:numId="32">
    <w:abstractNumId w:val="20"/>
  </w:num>
  <w:num w:numId="33">
    <w:abstractNumId w:val="27"/>
  </w:num>
  <w:num w:numId="34">
    <w:abstractNumId w:val="8"/>
  </w:num>
  <w:num w:numId="35">
    <w:abstractNumId w:val="1"/>
  </w:num>
  <w:num w:numId="36">
    <w:abstractNumId w:val="7"/>
  </w:num>
  <w:num w:numId="37">
    <w:abstractNumId w:val="28"/>
  </w:num>
  <w:num w:numId="38">
    <w:abstractNumId w:val="31"/>
  </w:num>
  <w:num w:numId="39">
    <w:abstractNumId w:val="0"/>
  </w:num>
  <w:num w:numId="40">
    <w:abstractNumId w:val="2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US" w:vendorID="64" w:dllVersion="131077" w:nlCheck="1" w:checkStyle="1"/>
  <w:activeWritingStyle w:appName="MSWord" w:lang="en-US" w:vendorID="64" w:dllVersion="131078" w:nlCheck="1" w:checkStyle="1"/>
  <w:activeWritingStyle w:appName="MSWord" w:lang="es-ES_tradnl"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o:colormru v:ext="edit" colors="#ddd,#eaeaea,#09f,#69f,#23a6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74E"/>
    <w:rsid w:val="0000733E"/>
    <w:rsid w:val="000122A4"/>
    <w:rsid w:val="000122EB"/>
    <w:rsid w:val="000134EF"/>
    <w:rsid w:val="00014A3F"/>
    <w:rsid w:val="00014BBB"/>
    <w:rsid w:val="0001594E"/>
    <w:rsid w:val="00015D1C"/>
    <w:rsid w:val="00016A63"/>
    <w:rsid w:val="000174B4"/>
    <w:rsid w:val="0002126A"/>
    <w:rsid w:val="00023B53"/>
    <w:rsid w:val="000250D1"/>
    <w:rsid w:val="00025528"/>
    <w:rsid w:val="00026BE4"/>
    <w:rsid w:val="000271CE"/>
    <w:rsid w:val="00031405"/>
    <w:rsid w:val="00032756"/>
    <w:rsid w:val="0003279C"/>
    <w:rsid w:val="00034172"/>
    <w:rsid w:val="000360AA"/>
    <w:rsid w:val="000363C4"/>
    <w:rsid w:val="000366DC"/>
    <w:rsid w:val="000368D6"/>
    <w:rsid w:val="00041CF8"/>
    <w:rsid w:val="00047BED"/>
    <w:rsid w:val="000509CC"/>
    <w:rsid w:val="00052B0B"/>
    <w:rsid w:val="0005396E"/>
    <w:rsid w:val="000546B3"/>
    <w:rsid w:val="0006056B"/>
    <w:rsid w:val="000649B8"/>
    <w:rsid w:val="00064EE9"/>
    <w:rsid w:val="00065042"/>
    <w:rsid w:val="000651BB"/>
    <w:rsid w:val="00065551"/>
    <w:rsid w:val="00066F5E"/>
    <w:rsid w:val="00070C13"/>
    <w:rsid w:val="0007126C"/>
    <w:rsid w:val="0007227D"/>
    <w:rsid w:val="000724CA"/>
    <w:rsid w:val="00074135"/>
    <w:rsid w:val="00075EE7"/>
    <w:rsid w:val="00075F5D"/>
    <w:rsid w:val="0008075A"/>
    <w:rsid w:val="0008107B"/>
    <w:rsid w:val="0008136F"/>
    <w:rsid w:val="00082848"/>
    <w:rsid w:val="000838C2"/>
    <w:rsid w:val="00083B03"/>
    <w:rsid w:val="0008477C"/>
    <w:rsid w:val="0008512C"/>
    <w:rsid w:val="00085947"/>
    <w:rsid w:val="0009085B"/>
    <w:rsid w:val="0009252A"/>
    <w:rsid w:val="00092E61"/>
    <w:rsid w:val="00092F36"/>
    <w:rsid w:val="0009499D"/>
    <w:rsid w:val="0009673D"/>
    <w:rsid w:val="00097E50"/>
    <w:rsid w:val="000A04A5"/>
    <w:rsid w:val="000A0EF4"/>
    <w:rsid w:val="000A24A2"/>
    <w:rsid w:val="000A2718"/>
    <w:rsid w:val="000A2B10"/>
    <w:rsid w:val="000A5DAC"/>
    <w:rsid w:val="000A7424"/>
    <w:rsid w:val="000A7E17"/>
    <w:rsid w:val="000B0B9D"/>
    <w:rsid w:val="000B3734"/>
    <w:rsid w:val="000B6296"/>
    <w:rsid w:val="000C323D"/>
    <w:rsid w:val="000C3CEC"/>
    <w:rsid w:val="000C3ED5"/>
    <w:rsid w:val="000C407F"/>
    <w:rsid w:val="000C43F1"/>
    <w:rsid w:val="000C4D08"/>
    <w:rsid w:val="000C620B"/>
    <w:rsid w:val="000C768E"/>
    <w:rsid w:val="000D179F"/>
    <w:rsid w:val="000D34FF"/>
    <w:rsid w:val="000D5002"/>
    <w:rsid w:val="000D554D"/>
    <w:rsid w:val="000D5F1B"/>
    <w:rsid w:val="000D60BE"/>
    <w:rsid w:val="000D60C4"/>
    <w:rsid w:val="000E00F9"/>
    <w:rsid w:val="000E0498"/>
    <w:rsid w:val="000E2529"/>
    <w:rsid w:val="000E2FFA"/>
    <w:rsid w:val="000E46C4"/>
    <w:rsid w:val="000E6D6D"/>
    <w:rsid w:val="000E78C7"/>
    <w:rsid w:val="000F0494"/>
    <w:rsid w:val="000F1209"/>
    <w:rsid w:val="000F141F"/>
    <w:rsid w:val="000F1CD9"/>
    <w:rsid w:val="000F1DA5"/>
    <w:rsid w:val="000F46FC"/>
    <w:rsid w:val="000F49B2"/>
    <w:rsid w:val="000F4E1D"/>
    <w:rsid w:val="000F644A"/>
    <w:rsid w:val="000F7112"/>
    <w:rsid w:val="000F732E"/>
    <w:rsid w:val="000F7A75"/>
    <w:rsid w:val="00101C2A"/>
    <w:rsid w:val="00102548"/>
    <w:rsid w:val="00103124"/>
    <w:rsid w:val="001047EA"/>
    <w:rsid w:val="00104EE7"/>
    <w:rsid w:val="0010575B"/>
    <w:rsid w:val="00106033"/>
    <w:rsid w:val="001061AD"/>
    <w:rsid w:val="00107B7E"/>
    <w:rsid w:val="00110210"/>
    <w:rsid w:val="001107B6"/>
    <w:rsid w:val="001108CC"/>
    <w:rsid w:val="00111090"/>
    <w:rsid w:val="00111644"/>
    <w:rsid w:val="00113220"/>
    <w:rsid w:val="0011389B"/>
    <w:rsid w:val="00114B6D"/>
    <w:rsid w:val="0011688B"/>
    <w:rsid w:val="00117ABC"/>
    <w:rsid w:val="00120F94"/>
    <w:rsid w:val="00121A45"/>
    <w:rsid w:val="00122646"/>
    <w:rsid w:val="00122E74"/>
    <w:rsid w:val="00123F0F"/>
    <w:rsid w:val="001260D2"/>
    <w:rsid w:val="00127B54"/>
    <w:rsid w:val="00127B83"/>
    <w:rsid w:val="00132EB3"/>
    <w:rsid w:val="0013356E"/>
    <w:rsid w:val="00133623"/>
    <w:rsid w:val="0013408D"/>
    <w:rsid w:val="00135BEC"/>
    <w:rsid w:val="00136471"/>
    <w:rsid w:val="00136C13"/>
    <w:rsid w:val="001372C9"/>
    <w:rsid w:val="00140108"/>
    <w:rsid w:val="00141708"/>
    <w:rsid w:val="00141AE4"/>
    <w:rsid w:val="00142773"/>
    <w:rsid w:val="00143239"/>
    <w:rsid w:val="00143409"/>
    <w:rsid w:val="00143B43"/>
    <w:rsid w:val="001454B7"/>
    <w:rsid w:val="00146812"/>
    <w:rsid w:val="00151EE1"/>
    <w:rsid w:val="0015268C"/>
    <w:rsid w:val="00153583"/>
    <w:rsid w:val="00153992"/>
    <w:rsid w:val="001553E5"/>
    <w:rsid w:val="00155FFA"/>
    <w:rsid w:val="001577A7"/>
    <w:rsid w:val="0016162D"/>
    <w:rsid w:val="00161E78"/>
    <w:rsid w:val="001633BF"/>
    <w:rsid w:val="001638A6"/>
    <w:rsid w:val="00166234"/>
    <w:rsid w:val="00167E7C"/>
    <w:rsid w:val="00173630"/>
    <w:rsid w:val="00177262"/>
    <w:rsid w:val="00177451"/>
    <w:rsid w:val="00177E75"/>
    <w:rsid w:val="001806F5"/>
    <w:rsid w:val="001839C2"/>
    <w:rsid w:val="00183B0A"/>
    <w:rsid w:val="00184843"/>
    <w:rsid w:val="00185280"/>
    <w:rsid w:val="001856B7"/>
    <w:rsid w:val="001856DF"/>
    <w:rsid w:val="00186C2E"/>
    <w:rsid w:val="00187686"/>
    <w:rsid w:val="001906FC"/>
    <w:rsid w:val="00190C5D"/>
    <w:rsid w:val="00190F88"/>
    <w:rsid w:val="00192323"/>
    <w:rsid w:val="00195D25"/>
    <w:rsid w:val="00196B85"/>
    <w:rsid w:val="00196E74"/>
    <w:rsid w:val="001970A2"/>
    <w:rsid w:val="001A022E"/>
    <w:rsid w:val="001A0236"/>
    <w:rsid w:val="001A22F3"/>
    <w:rsid w:val="001A3FEC"/>
    <w:rsid w:val="001A42EB"/>
    <w:rsid w:val="001A6594"/>
    <w:rsid w:val="001A6779"/>
    <w:rsid w:val="001A7925"/>
    <w:rsid w:val="001B05FA"/>
    <w:rsid w:val="001B25B4"/>
    <w:rsid w:val="001B397E"/>
    <w:rsid w:val="001B5A40"/>
    <w:rsid w:val="001B6C0C"/>
    <w:rsid w:val="001B71F9"/>
    <w:rsid w:val="001B7B27"/>
    <w:rsid w:val="001C07C5"/>
    <w:rsid w:val="001C1161"/>
    <w:rsid w:val="001C1450"/>
    <w:rsid w:val="001C2B97"/>
    <w:rsid w:val="001C34FD"/>
    <w:rsid w:val="001C4B35"/>
    <w:rsid w:val="001C57A6"/>
    <w:rsid w:val="001C5B7E"/>
    <w:rsid w:val="001C630D"/>
    <w:rsid w:val="001C70FE"/>
    <w:rsid w:val="001C7381"/>
    <w:rsid w:val="001C74B4"/>
    <w:rsid w:val="001C7BBD"/>
    <w:rsid w:val="001D2B19"/>
    <w:rsid w:val="001D44A5"/>
    <w:rsid w:val="001D5106"/>
    <w:rsid w:val="001D5F2D"/>
    <w:rsid w:val="001D6BD6"/>
    <w:rsid w:val="001D6E2E"/>
    <w:rsid w:val="001D760A"/>
    <w:rsid w:val="001E0AC0"/>
    <w:rsid w:val="001E30F1"/>
    <w:rsid w:val="001E31DF"/>
    <w:rsid w:val="001E54E8"/>
    <w:rsid w:val="001E582F"/>
    <w:rsid w:val="001E5B37"/>
    <w:rsid w:val="001E5D7B"/>
    <w:rsid w:val="001E641E"/>
    <w:rsid w:val="001F10F8"/>
    <w:rsid w:val="001F2CDC"/>
    <w:rsid w:val="001F45D8"/>
    <w:rsid w:val="001F4D2A"/>
    <w:rsid w:val="001F546C"/>
    <w:rsid w:val="002028CB"/>
    <w:rsid w:val="00205459"/>
    <w:rsid w:val="002069F7"/>
    <w:rsid w:val="0021116F"/>
    <w:rsid w:val="00211CAF"/>
    <w:rsid w:val="0021203E"/>
    <w:rsid w:val="002127F7"/>
    <w:rsid w:val="002142C6"/>
    <w:rsid w:val="00216B04"/>
    <w:rsid w:val="00216BD2"/>
    <w:rsid w:val="00223413"/>
    <w:rsid w:val="002244FC"/>
    <w:rsid w:val="0022612F"/>
    <w:rsid w:val="00227F2F"/>
    <w:rsid w:val="00232FB5"/>
    <w:rsid w:val="002339EC"/>
    <w:rsid w:val="002369EA"/>
    <w:rsid w:val="00236A13"/>
    <w:rsid w:val="00236ACD"/>
    <w:rsid w:val="00242046"/>
    <w:rsid w:val="00242A2A"/>
    <w:rsid w:val="00243FA5"/>
    <w:rsid w:val="0024417E"/>
    <w:rsid w:val="002450A8"/>
    <w:rsid w:val="002454F6"/>
    <w:rsid w:val="002462D6"/>
    <w:rsid w:val="002469E5"/>
    <w:rsid w:val="00246C14"/>
    <w:rsid w:val="002475DB"/>
    <w:rsid w:val="00247886"/>
    <w:rsid w:val="00250CD5"/>
    <w:rsid w:val="00251141"/>
    <w:rsid w:val="00251944"/>
    <w:rsid w:val="00251BC8"/>
    <w:rsid w:val="00252937"/>
    <w:rsid w:val="00252BF4"/>
    <w:rsid w:val="0025318A"/>
    <w:rsid w:val="00254915"/>
    <w:rsid w:val="0025526E"/>
    <w:rsid w:val="00255DE7"/>
    <w:rsid w:val="00256B7D"/>
    <w:rsid w:val="00261A9A"/>
    <w:rsid w:val="00265813"/>
    <w:rsid w:val="00265CF7"/>
    <w:rsid w:val="00267040"/>
    <w:rsid w:val="00267B93"/>
    <w:rsid w:val="00267CED"/>
    <w:rsid w:val="00270353"/>
    <w:rsid w:val="00270FB5"/>
    <w:rsid w:val="00272C9C"/>
    <w:rsid w:val="00274781"/>
    <w:rsid w:val="00275DFE"/>
    <w:rsid w:val="00276C87"/>
    <w:rsid w:val="00276E2D"/>
    <w:rsid w:val="00280742"/>
    <w:rsid w:val="0028126D"/>
    <w:rsid w:val="002815D3"/>
    <w:rsid w:val="0028463C"/>
    <w:rsid w:val="00286AD6"/>
    <w:rsid w:val="00287CF0"/>
    <w:rsid w:val="00292FEB"/>
    <w:rsid w:val="002933F6"/>
    <w:rsid w:val="00294D62"/>
    <w:rsid w:val="002A0747"/>
    <w:rsid w:val="002A156E"/>
    <w:rsid w:val="002A20E1"/>
    <w:rsid w:val="002A2247"/>
    <w:rsid w:val="002A309A"/>
    <w:rsid w:val="002A5983"/>
    <w:rsid w:val="002A67C5"/>
    <w:rsid w:val="002A69AC"/>
    <w:rsid w:val="002A6EDF"/>
    <w:rsid w:val="002B2A41"/>
    <w:rsid w:val="002B33E5"/>
    <w:rsid w:val="002B6111"/>
    <w:rsid w:val="002B753A"/>
    <w:rsid w:val="002B7EBE"/>
    <w:rsid w:val="002C10EB"/>
    <w:rsid w:val="002C1E72"/>
    <w:rsid w:val="002C1EA9"/>
    <w:rsid w:val="002C1FD4"/>
    <w:rsid w:val="002C2718"/>
    <w:rsid w:val="002C2ECC"/>
    <w:rsid w:val="002C7FF0"/>
    <w:rsid w:val="002D0056"/>
    <w:rsid w:val="002D0CEA"/>
    <w:rsid w:val="002D402C"/>
    <w:rsid w:val="002D487E"/>
    <w:rsid w:val="002D66F7"/>
    <w:rsid w:val="002D6EBF"/>
    <w:rsid w:val="002E2F3A"/>
    <w:rsid w:val="002E33D5"/>
    <w:rsid w:val="002E4067"/>
    <w:rsid w:val="002F0891"/>
    <w:rsid w:val="002F28B2"/>
    <w:rsid w:val="002F2BB7"/>
    <w:rsid w:val="002F2C6C"/>
    <w:rsid w:val="002F4124"/>
    <w:rsid w:val="002F4182"/>
    <w:rsid w:val="002F4B3A"/>
    <w:rsid w:val="002F4B4D"/>
    <w:rsid w:val="002F511C"/>
    <w:rsid w:val="002F516F"/>
    <w:rsid w:val="002F7092"/>
    <w:rsid w:val="00301549"/>
    <w:rsid w:val="003017C1"/>
    <w:rsid w:val="0030276C"/>
    <w:rsid w:val="00304B80"/>
    <w:rsid w:val="003050C9"/>
    <w:rsid w:val="00305829"/>
    <w:rsid w:val="00306608"/>
    <w:rsid w:val="003070EC"/>
    <w:rsid w:val="003125F8"/>
    <w:rsid w:val="00312781"/>
    <w:rsid w:val="00316451"/>
    <w:rsid w:val="00316A4C"/>
    <w:rsid w:val="00317A20"/>
    <w:rsid w:val="00317C16"/>
    <w:rsid w:val="00320398"/>
    <w:rsid w:val="00321121"/>
    <w:rsid w:val="00321622"/>
    <w:rsid w:val="00322AF9"/>
    <w:rsid w:val="00322F1D"/>
    <w:rsid w:val="00323307"/>
    <w:rsid w:val="0032669F"/>
    <w:rsid w:val="0032776C"/>
    <w:rsid w:val="00327917"/>
    <w:rsid w:val="003367B6"/>
    <w:rsid w:val="0033781A"/>
    <w:rsid w:val="00340658"/>
    <w:rsid w:val="00341419"/>
    <w:rsid w:val="00341430"/>
    <w:rsid w:val="0034454D"/>
    <w:rsid w:val="0034561F"/>
    <w:rsid w:val="0034707C"/>
    <w:rsid w:val="00347E25"/>
    <w:rsid w:val="00347E39"/>
    <w:rsid w:val="00350978"/>
    <w:rsid w:val="0035097E"/>
    <w:rsid w:val="0035153C"/>
    <w:rsid w:val="00351B59"/>
    <w:rsid w:val="0035229F"/>
    <w:rsid w:val="003549ED"/>
    <w:rsid w:val="00357603"/>
    <w:rsid w:val="003627FB"/>
    <w:rsid w:val="00367B2A"/>
    <w:rsid w:val="003700B5"/>
    <w:rsid w:val="00371173"/>
    <w:rsid w:val="00373808"/>
    <w:rsid w:val="00376564"/>
    <w:rsid w:val="003815AF"/>
    <w:rsid w:val="00382AFD"/>
    <w:rsid w:val="0038447C"/>
    <w:rsid w:val="003853C3"/>
    <w:rsid w:val="00386C19"/>
    <w:rsid w:val="00391FB8"/>
    <w:rsid w:val="0039309B"/>
    <w:rsid w:val="003938F5"/>
    <w:rsid w:val="0039423A"/>
    <w:rsid w:val="003A0363"/>
    <w:rsid w:val="003A2035"/>
    <w:rsid w:val="003A26DB"/>
    <w:rsid w:val="003A35BC"/>
    <w:rsid w:val="003A4124"/>
    <w:rsid w:val="003A68A7"/>
    <w:rsid w:val="003A7BC5"/>
    <w:rsid w:val="003A7D88"/>
    <w:rsid w:val="003B0788"/>
    <w:rsid w:val="003B0E94"/>
    <w:rsid w:val="003B0F42"/>
    <w:rsid w:val="003B20E1"/>
    <w:rsid w:val="003B4332"/>
    <w:rsid w:val="003B500F"/>
    <w:rsid w:val="003B659C"/>
    <w:rsid w:val="003B7A50"/>
    <w:rsid w:val="003C75D8"/>
    <w:rsid w:val="003D12EA"/>
    <w:rsid w:val="003D259F"/>
    <w:rsid w:val="003D2C7B"/>
    <w:rsid w:val="003D3BAB"/>
    <w:rsid w:val="003D50C0"/>
    <w:rsid w:val="003D7652"/>
    <w:rsid w:val="003E0B2D"/>
    <w:rsid w:val="003E3AAE"/>
    <w:rsid w:val="003E6F20"/>
    <w:rsid w:val="003F0B99"/>
    <w:rsid w:val="003F13ED"/>
    <w:rsid w:val="003F315A"/>
    <w:rsid w:val="003F35D3"/>
    <w:rsid w:val="003F3A7D"/>
    <w:rsid w:val="003F5300"/>
    <w:rsid w:val="003F5C0D"/>
    <w:rsid w:val="003F5E5B"/>
    <w:rsid w:val="003F7708"/>
    <w:rsid w:val="0040082A"/>
    <w:rsid w:val="00402454"/>
    <w:rsid w:val="0040268E"/>
    <w:rsid w:val="0040290A"/>
    <w:rsid w:val="0040423C"/>
    <w:rsid w:val="004051CD"/>
    <w:rsid w:val="00405697"/>
    <w:rsid w:val="00410091"/>
    <w:rsid w:val="004111F7"/>
    <w:rsid w:val="0041372C"/>
    <w:rsid w:val="00416F04"/>
    <w:rsid w:val="004219CB"/>
    <w:rsid w:val="00421F2A"/>
    <w:rsid w:val="00421FA9"/>
    <w:rsid w:val="004230AC"/>
    <w:rsid w:val="00426499"/>
    <w:rsid w:val="00427CFC"/>
    <w:rsid w:val="00430126"/>
    <w:rsid w:val="00431D68"/>
    <w:rsid w:val="00433181"/>
    <w:rsid w:val="00433563"/>
    <w:rsid w:val="00434490"/>
    <w:rsid w:val="0043493C"/>
    <w:rsid w:val="00435D42"/>
    <w:rsid w:val="00436C00"/>
    <w:rsid w:val="00436FB4"/>
    <w:rsid w:val="00440B56"/>
    <w:rsid w:val="00441441"/>
    <w:rsid w:val="00443334"/>
    <w:rsid w:val="00443CE4"/>
    <w:rsid w:val="00444394"/>
    <w:rsid w:val="00444753"/>
    <w:rsid w:val="00446435"/>
    <w:rsid w:val="00447C1B"/>
    <w:rsid w:val="004519A7"/>
    <w:rsid w:val="00452309"/>
    <w:rsid w:val="004555DF"/>
    <w:rsid w:val="00455DF2"/>
    <w:rsid w:val="004561E6"/>
    <w:rsid w:val="00456986"/>
    <w:rsid w:val="0045726B"/>
    <w:rsid w:val="00460236"/>
    <w:rsid w:val="00460BCC"/>
    <w:rsid w:val="00462A9E"/>
    <w:rsid w:val="00463EDE"/>
    <w:rsid w:val="0046462B"/>
    <w:rsid w:val="004649EB"/>
    <w:rsid w:val="004660A9"/>
    <w:rsid w:val="00467D12"/>
    <w:rsid w:val="00470115"/>
    <w:rsid w:val="0047135B"/>
    <w:rsid w:val="00471457"/>
    <w:rsid w:val="004730CE"/>
    <w:rsid w:val="00477CF1"/>
    <w:rsid w:val="00480201"/>
    <w:rsid w:val="004829A6"/>
    <w:rsid w:val="00483B84"/>
    <w:rsid w:val="004864CA"/>
    <w:rsid w:val="00493572"/>
    <w:rsid w:val="00495070"/>
    <w:rsid w:val="00495104"/>
    <w:rsid w:val="00495300"/>
    <w:rsid w:val="00497D7B"/>
    <w:rsid w:val="004A1C21"/>
    <w:rsid w:val="004A27B1"/>
    <w:rsid w:val="004A3BC6"/>
    <w:rsid w:val="004A3D41"/>
    <w:rsid w:val="004A428E"/>
    <w:rsid w:val="004A5A50"/>
    <w:rsid w:val="004A7405"/>
    <w:rsid w:val="004A7F2E"/>
    <w:rsid w:val="004B0AEA"/>
    <w:rsid w:val="004B1442"/>
    <w:rsid w:val="004B232E"/>
    <w:rsid w:val="004B3FF2"/>
    <w:rsid w:val="004B62C0"/>
    <w:rsid w:val="004B7645"/>
    <w:rsid w:val="004B7A37"/>
    <w:rsid w:val="004C042F"/>
    <w:rsid w:val="004C1088"/>
    <w:rsid w:val="004C1876"/>
    <w:rsid w:val="004C28C7"/>
    <w:rsid w:val="004C5C11"/>
    <w:rsid w:val="004C6CE0"/>
    <w:rsid w:val="004C7D9B"/>
    <w:rsid w:val="004D20D4"/>
    <w:rsid w:val="004D217F"/>
    <w:rsid w:val="004D303E"/>
    <w:rsid w:val="004D326E"/>
    <w:rsid w:val="004D44D2"/>
    <w:rsid w:val="004D5C55"/>
    <w:rsid w:val="004D5E54"/>
    <w:rsid w:val="004D6406"/>
    <w:rsid w:val="004D6EBD"/>
    <w:rsid w:val="004E2012"/>
    <w:rsid w:val="004E383A"/>
    <w:rsid w:val="004E3978"/>
    <w:rsid w:val="004E74C2"/>
    <w:rsid w:val="004F15DB"/>
    <w:rsid w:val="004F3B49"/>
    <w:rsid w:val="004F3C91"/>
    <w:rsid w:val="004F43FF"/>
    <w:rsid w:val="004F4533"/>
    <w:rsid w:val="004F5409"/>
    <w:rsid w:val="004F6351"/>
    <w:rsid w:val="004F73CC"/>
    <w:rsid w:val="005001F3"/>
    <w:rsid w:val="005023B8"/>
    <w:rsid w:val="005050E0"/>
    <w:rsid w:val="00505B09"/>
    <w:rsid w:val="0051122E"/>
    <w:rsid w:val="005120F6"/>
    <w:rsid w:val="00512279"/>
    <w:rsid w:val="00513703"/>
    <w:rsid w:val="005142D4"/>
    <w:rsid w:val="0051465D"/>
    <w:rsid w:val="00514A65"/>
    <w:rsid w:val="005155A0"/>
    <w:rsid w:val="00515968"/>
    <w:rsid w:val="005167DE"/>
    <w:rsid w:val="0052007E"/>
    <w:rsid w:val="0052265B"/>
    <w:rsid w:val="0052354D"/>
    <w:rsid w:val="005258AF"/>
    <w:rsid w:val="0052667B"/>
    <w:rsid w:val="00527A67"/>
    <w:rsid w:val="00532719"/>
    <w:rsid w:val="00533BAC"/>
    <w:rsid w:val="00534AA7"/>
    <w:rsid w:val="005364D3"/>
    <w:rsid w:val="00536700"/>
    <w:rsid w:val="0053675B"/>
    <w:rsid w:val="00541784"/>
    <w:rsid w:val="00542C67"/>
    <w:rsid w:val="005430E6"/>
    <w:rsid w:val="005444B7"/>
    <w:rsid w:val="00544BA5"/>
    <w:rsid w:val="00546AD5"/>
    <w:rsid w:val="00550B8E"/>
    <w:rsid w:val="00553382"/>
    <w:rsid w:val="00554785"/>
    <w:rsid w:val="0055660C"/>
    <w:rsid w:val="0056247B"/>
    <w:rsid w:val="0056257E"/>
    <w:rsid w:val="0056269E"/>
    <w:rsid w:val="0056448C"/>
    <w:rsid w:val="00567663"/>
    <w:rsid w:val="00567BEE"/>
    <w:rsid w:val="00570267"/>
    <w:rsid w:val="00575D9F"/>
    <w:rsid w:val="005769FF"/>
    <w:rsid w:val="00582015"/>
    <w:rsid w:val="005824CE"/>
    <w:rsid w:val="00582C3C"/>
    <w:rsid w:val="00583537"/>
    <w:rsid w:val="00584A79"/>
    <w:rsid w:val="0058699B"/>
    <w:rsid w:val="00590A71"/>
    <w:rsid w:val="00591E5E"/>
    <w:rsid w:val="00592EB1"/>
    <w:rsid w:val="0059325C"/>
    <w:rsid w:val="005942AF"/>
    <w:rsid w:val="00596DD8"/>
    <w:rsid w:val="005979B3"/>
    <w:rsid w:val="005A6574"/>
    <w:rsid w:val="005A6C5B"/>
    <w:rsid w:val="005A7A7E"/>
    <w:rsid w:val="005B1688"/>
    <w:rsid w:val="005B2422"/>
    <w:rsid w:val="005B4268"/>
    <w:rsid w:val="005B47BA"/>
    <w:rsid w:val="005B7805"/>
    <w:rsid w:val="005C3A27"/>
    <w:rsid w:val="005C450C"/>
    <w:rsid w:val="005C5F87"/>
    <w:rsid w:val="005C5FBB"/>
    <w:rsid w:val="005C65FB"/>
    <w:rsid w:val="005C6C37"/>
    <w:rsid w:val="005C72B5"/>
    <w:rsid w:val="005C7EF9"/>
    <w:rsid w:val="005D0231"/>
    <w:rsid w:val="005D0F1D"/>
    <w:rsid w:val="005D4E40"/>
    <w:rsid w:val="005D5AF7"/>
    <w:rsid w:val="005D6BD6"/>
    <w:rsid w:val="005D6F46"/>
    <w:rsid w:val="005D7F42"/>
    <w:rsid w:val="005E17AE"/>
    <w:rsid w:val="005E2887"/>
    <w:rsid w:val="005E2D0A"/>
    <w:rsid w:val="005E4A0A"/>
    <w:rsid w:val="005E4DAD"/>
    <w:rsid w:val="005E557C"/>
    <w:rsid w:val="005E70B4"/>
    <w:rsid w:val="005F0A2F"/>
    <w:rsid w:val="005F22BE"/>
    <w:rsid w:val="005F281D"/>
    <w:rsid w:val="005F2ED6"/>
    <w:rsid w:val="005F3C06"/>
    <w:rsid w:val="005F3F6B"/>
    <w:rsid w:val="005F47BF"/>
    <w:rsid w:val="005F4FA3"/>
    <w:rsid w:val="005F5BAF"/>
    <w:rsid w:val="005F68D1"/>
    <w:rsid w:val="005F7B24"/>
    <w:rsid w:val="006004DB"/>
    <w:rsid w:val="00600507"/>
    <w:rsid w:val="006015D8"/>
    <w:rsid w:val="00601D4A"/>
    <w:rsid w:val="00601F39"/>
    <w:rsid w:val="006020C1"/>
    <w:rsid w:val="00602119"/>
    <w:rsid w:val="00602B38"/>
    <w:rsid w:val="006036CA"/>
    <w:rsid w:val="00604994"/>
    <w:rsid w:val="006067A3"/>
    <w:rsid w:val="006068D0"/>
    <w:rsid w:val="00607266"/>
    <w:rsid w:val="006073F1"/>
    <w:rsid w:val="00607935"/>
    <w:rsid w:val="006103E1"/>
    <w:rsid w:val="006176B0"/>
    <w:rsid w:val="00617764"/>
    <w:rsid w:val="00620627"/>
    <w:rsid w:val="006208AE"/>
    <w:rsid w:val="00620A2B"/>
    <w:rsid w:val="00624499"/>
    <w:rsid w:val="00625C7C"/>
    <w:rsid w:val="006312A1"/>
    <w:rsid w:val="00631CA0"/>
    <w:rsid w:val="006322CB"/>
    <w:rsid w:val="006327EF"/>
    <w:rsid w:val="00632FB0"/>
    <w:rsid w:val="00643DEB"/>
    <w:rsid w:val="00643E1D"/>
    <w:rsid w:val="00643F02"/>
    <w:rsid w:val="006451B6"/>
    <w:rsid w:val="006502C3"/>
    <w:rsid w:val="00650866"/>
    <w:rsid w:val="0065274D"/>
    <w:rsid w:val="00653014"/>
    <w:rsid w:val="00653E0F"/>
    <w:rsid w:val="00653F62"/>
    <w:rsid w:val="006554E1"/>
    <w:rsid w:val="00657C48"/>
    <w:rsid w:val="0066090F"/>
    <w:rsid w:val="006630C1"/>
    <w:rsid w:val="00663134"/>
    <w:rsid w:val="006641E9"/>
    <w:rsid w:val="00664DD8"/>
    <w:rsid w:val="006655C2"/>
    <w:rsid w:val="006673A4"/>
    <w:rsid w:val="00667A30"/>
    <w:rsid w:val="00671642"/>
    <w:rsid w:val="00671A4C"/>
    <w:rsid w:val="00671B7A"/>
    <w:rsid w:val="00671FA1"/>
    <w:rsid w:val="00680295"/>
    <w:rsid w:val="00681013"/>
    <w:rsid w:val="006824A6"/>
    <w:rsid w:val="00684227"/>
    <w:rsid w:val="00684328"/>
    <w:rsid w:val="006860EF"/>
    <w:rsid w:val="00691B12"/>
    <w:rsid w:val="00691B85"/>
    <w:rsid w:val="006939C5"/>
    <w:rsid w:val="0069424D"/>
    <w:rsid w:val="00696899"/>
    <w:rsid w:val="006977B3"/>
    <w:rsid w:val="006A00C5"/>
    <w:rsid w:val="006A1917"/>
    <w:rsid w:val="006A2131"/>
    <w:rsid w:val="006A259F"/>
    <w:rsid w:val="006A325C"/>
    <w:rsid w:val="006A39EA"/>
    <w:rsid w:val="006A77A6"/>
    <w:rsid w:val="006B127E"/>
    <w:rsid w:val="006B1AFE"/>
    <w:rsid w:val="006B2023"/>
    <w:rsid w:val="006B62C7"/>
    <w:rsid w:val="006B6A5A"/>
    <w:rsid w:val="006C04E7"/>
    <w:rsid w:val="006C3278"/>
    <w:rsid w:val="006C3EBF"/>
    <w:rsid w:val="006D1324"/>
    <w:rsid w:val="006D30A9"/>
    <w:rsid w:val="006D4E85"/>
    <w:rsid w:val="006D5E4A"/>
    <w:rsid w:val="006D63BC"/>
    <w:rsid w:val="006E290D"/>
    <w:rsid w:val="006E2C46"/>
    <w:rsid w:val="006E36FB"/>
    <w:rsid w:val="006E4661"/>
    <w:rsid w:val="006E54CA"/>
    <w:rsid w:val="006E59C7"/>
    <w:rsid w:val="006E6F1F"/>
    <w:rsid w:val="006F18CE"/>
    <w:rsid w:val="006F30DC"/>
    <w:rsid w:val="006F3C5F"/>
    <w:rsid w:val="006F56C9"/>
    <w:rsid w:val="006F6402"/>
    <w:rsid w:val="00700598"/>
    <w:rsid w:val="00700B35"/>
    <w:rsid w:val="00700C2D"/>
    <w:rsid w:val="00701A62"/>
    <w:rsid w:val="00702FE3"/>
    <w:rsid w:val="0070398B"/>
    <w:rsid w:val="007042E2"/>
    <w:rsid w:val="00704C36"/>
    <w:rsid w:val="00705F40"/>
    <w:rsid w:val="007062AE"/>
    <w:rsid w:val="00707486"/>
    <w:rsid w:val="00707695"/>
    <w:rsid w:val="00711570"/>
    <w:rsid w:val="007115C6"/>
    <w:rsid w:val="00711F96"/>
    <w:rsid w:val="0071353D"/>
    <w:rsid w:val="00713AF1"/>
    <w:rsid w:val="00716E71"/>
    <w:rsid w:val="00717648"/>
    <w:rsid w:val="00720840"/>
    <w:rsid w:val="00721210"/>
    <w:rsid w:val="00721CF2"/>
    <w:rsid w:val="00722140"/>
    <w:rsid w:val="007230A0"/>
    <w:rsid w:val="00723D2E"/>
    <w:rsid w:val="00723D2F"/>
    <w:rsid w:val="00723D3E"/>
    <w:rsid w:val="0072549D"/>
    <w:rsid w:val="00727B4F"/>
    <w:rsid w:val="00727D56"/>
    <w:rsid w:val="0073336F"/>
    <w:rsid w:val="00733662"/>
    <w:rsid w:val="00733DB1"/>
    <w:rsid w:val="007340E7"/>
    <w:rsid w:val="007348ED"/>
    <w:rsid w:val="00735BEC"/>
    <w:rsid w:val="00740773"/>
    <w:rsid w:val="00743BD6"/>
    <w:rsid w:val="0074546F"/>
    <w:rsid w:val="0074576F"/>
    <w:rsid w:val="00746ED7"/>
    <w:rsid w:val="007478BB"/>
    <w:rsid w:val="00755CF5"/>
    <w:rsid w:val="007560F9"/>
    <w:rsid w:val="007564D9"/>
    <w:rsid w:val="00757220"/>
    <w:rsid w:val="0075734F"/>
    <w:rsid w:val="00757580"/>
    <w:rsid w:val="00760024"/>
    <w:rsid w:val="007601E0"/>
    <w:rsid w:val="00764424"/>
    <w:rsid w:val="00766BEC"/>
    <w:rsid w:val="00766C7C"/>
    <w:rsid w:val="00770E3D"/>
    <w:rsid w:val="00771061"/>
    <w:rsid w:val="007728CD"/>
    <w:rsid w:val="00775F0F"/>
    <w:rsid w:val="00780228"/>
    <w:rsid w:val="007808A4"/>
    <w:rsid w:val="00780E82"/>
    <w:rsid w:val="00780FDA"/>
    <w:rsid w:val="00781556"/>
    <w:rsid w:val="00782A31"/>
    <w:rsid w:val="007832AA"/>
    <w:rsid w:val="0078440B"/>
    <w:rsid w:val="00785251"/>
    <w:rsid w:val="00786264"/>
    <w:rsid w:val="00790EA4"/>
    <w:rsid w:val="007924B7"/>
    <w:rsid w:val="00793483"/>
    <w:rsid w:val="0079542E"/>
    <w:rsid w:val="00795E8C"/>
    <w:rsid w:val="00797C97"/>
    <w:rsid w:val="00797CFD"/>
    <w:rsid w:val="007A0414"/>
    <w:rsid w:val="007A140C"/>
    <w:rsid w:val="007A1A84"/>
    <w:rsid w:val="007A1C71"/>
    <w:rsid w:val="007A1F73"/>
    <w:rsid w:val="007A2A30"/>
    <w:rsid w:val="007A2B98"/>
    <w:rsid w:val="007A3871"/>
    <w:rsid w:val="007A4249"/>
    <w:rsid w:val="007A471F"/>
    <w:rsid w:val="007A4A38"/>
    <w:rsid w:val="007B148A"/>
    <w:rsid w:val="007B165A"/>
    <w:rsid w:val="007B186D"/>
    <w:rsid w:val="007B771B"/>
    <w:rsid w:val="007C1C37"/>
    <w:rsid w:val="007C1EB8"/>
    <w:rsid w:val="007C249A"/>
    <w:rsid w:val="007C2DF5"/>
    <w:rsid w:val="007C4125"/>
    <w:rsid w:val="007C4452"/>
    <w:rsid w:val="007C54BD"/>
    <w:rsid w:val="007C6B9D"/>
    <w:rsid w:val="007D0D3A"/>
    <w:rsid w:val="007D21E6"/>
    <w:rsid w:val="007D3E97"/>
    <w:rsid w:val="007D5BC9"/>
    <w:rsid w:val="007D606C"/>
    <w:rsid w:val="007D620C"/>
    <w:rsid w:val="007D631F"/>
    <w:rsid w:val="007D7829"/>
    <w:rsid w:val="007E24D4"/>
    <w:rsid w:val="007E26D5"/>
    <w:rsid w:val="007E27C4"/>
    <w:rsid w:val="007E2DA3"/>
    <w:rsid w:val="007E2E0D"/>
    <w:rsid w:val="007F0604"/>
    <w:rsid w:val="007F2317"/>
    <w:rsid w:val="007F33B0"/>
    <w:rsid w:val="007F3555"/>
    <w:rsid w:val="007F4E68"/>
    <w:rsid w:val="007F56EA"/>
    <w:rsid w:val="007F5C46"/>
    <w:rsid w:val="007F6074"/>
    <w:rsid w:val="008021E6"/>
    <w:rsid w:val="00804DFE"/>
    <w:rsid w:val="00805786"/>
    <w:rsid w:val="008059ED"/>
    <w:rsid w:val="00806394"/>
    <w:rsid w:val="0080733E"/>
    <w:rsid w:val="00810D7A"/>
    <w:rsid w:val="00812D92"/>
    <w:rsid w:val="00815B2A"/>
    <w:rsid w:val="008162E9"/>
    <w:rsid w:val="008170DF"/>
    <w:rsid w:val="008172F3"/>
    <w:rsid w:val="008202B8"/>
    <w:rsid w:val="00820329"/>
    <w:rsid w:val="00820941"/>
    <w:rsid w:val="00820BBE"/>
    <w:rsid w:val="0082167F"/>
    <w:rsid w:val="00830DC6"/>
    <w:rsid w:val="0083102D"/>
    <w:rsid w:val="00831773"/>
    <w:rsid w:val="00832B56"/>
    <w:rsid w:val="00833309"/>
    <w:rsid w:val="00833B96"/>
    <w:rsid w:val="00833E45"/>
    <w:rsid w:val="00834801"/>
    <w:rsid w:val="008367F6"/>
    <w:rsid w:val="008374EF"/>
    <w:rsid w:val="00840AD1"/>
    <w:rsid w:val="00840BDE"/>
    <w:rsid w:val="00841659"/>
    <w:rsid w:val="00845DBB"/>
    <w:rsid w:val="00846276"/>
    <w:rsid w:val="00846AE0"/>
    <w:rsid w:val="008509C7"/>
    <w:rsid w:val="00851F1F"/>
    <w:rsid w:val="00853DCB"/>
    <w:rsid w:val="008558E0"/>
    <w:rsid w:val="00855B4E"/>
    <w:rsid w:val="008603A5"/>
    <w:rsid w:val="00860D88"/>
    <w:rsid w:val="008612F0"/>
    <w:rsid w:val="00863266"/>
    <w:rsid w:val="00863AC8"/>
    <w:rsid w:val="00864444"/>
    <w:rsid w:val="0086499F"/>
    <w:rsid w:val="00865E1F"/>
    <w:rsid w:val="008661C0"/>
    <w:rsid w:val="00866718"/>
    <w:rsid w:val="008679C3"/>
    <w:rsid w:val="00871136"/>
    <w:rsid w:val="008712DE"/>
    <w:rsid w:val="0087222A"/>
    <w:rsid w:val="00872379"/>
    <w:rsid w:val="00872B3B"/>
    <w:rsid w:val="00873D40"/>
    <w:rsid w:val="008745A1"/>
    <w:rsid w:val="008746FB"/>
    <w:rsid w:val="00875DDE"/>
    <w:rsid w:val="008762BC"/>
    <w:rsid w:val="00876A44"/>
    <w:rsid w:val="00881DDA"/>
    <w:rsid w:val="00881EC1"/>
    <w:rsid w:val="00882AEE"/>
    <w:rsid w:val="00885F8B"/>
    <w:rsid w:val="008860BF"/>
    <w:rsid w:val="008876C5"/>
    <w:rsid w:val="00887AEC"/>
    <w:rsid w:val="0089041A"/>
    <w:rsid w:val="0089044D"/>
    <w:rsid w:val="00890E83"/>
    <w:rsid w:val="00890EF2"/>
    <w:rsid w:val="008926BD"/>
    <w:rsid w:val="008934C3"/>
    <w:rsid w:val="008953AA"/>
    <w:rsid w:val="00895A05"/>
    <w:rsid w:val="00895DE4"/>
    <w:rsid w:val="00896DC7"/>
    <w:rsid w:val="008A03AA"/>
    <w:rsid w:val="008A05B6"/>
    <w:rsid w:val="008A3360"/>
    <w:rsid w:val="008A4303"/>
    <w:rsid w:val="008A4898"/>
    <w:rsid w:val="008B1BD7"/>
    <w:rsid w:val="008B1E12"/>
    <w:rsid w:val="008B2737"/>
    <w:rsid w:val="008B385C"/>
    <w:rsid w:val="008B4606"/>
    <w:rsid w:val="008B4914"/>
    <w:rsid w:val="008B4D9D"/>
    <w:rsid w:val="008B6AC7"/>
    <w:rsid w:val="008C0FFB"/>
    <w:rsid w:val="008C13E0"/>
    <w:rsid w:val="008C230E"/>
    <w:rsid w:val="008C4134"/>
    <w:rsid w:val="008C776F"/>
    <w:rsid w:val="008C7A80"/>
    <w:rsid w:val="008C7B59"/>
    <w:rsid w:val="008D047B"/>
    <w:rsid w:val="008D0A7B"/>
    <w:rsid w:val="008D1A89"/>
    <w:rsid w:val="008D33B3"/>
    <w:rsid w:val="008D38E0"/>
    <w:rsid w:val="008D446F"/>
    <w:rsid w:val="008D63F7"/>
    <w:rsid w:val="008D7DAC"/>
    <w:rsid w:val="008E3374"/>
    <w:rsid w:val="008E33ED"/>
    <w:rsid w:val="008E4247"/>
    <w:rsid w:val="008E51D1"/>
    <w:rsid w:val="008E6DB9"/>
    <w:rsid w:val="008F052D"/>
    <w:rsid w:val="008F0595"/>
    <w:rsid w:val="008F2A14"/>
    <w:rsid w:val="008F4625"/>
    <w:rsid w:val="008F7B21"/>
    <w:rsid w:val="00900C6D"/>
    <w:rsid w:val="0090589E"/>
    <w:rsid w:val="00907506"/>
    <w:rsid w:val="00907673"/>
    <w:rsid w:val="0090789E"/>
    <w:rsid w:val="00910F0B"/>
    <w:rsid w:val="009128A9"/>
    <w:rsid w:val="00913818"/>
    <w:rsid w:val="009149F0"/>
    <w:rsid w:val="0091581E"/>
    <w:rsid w:val="00916036"/>
    <w:rsid w:val="009166D4"/>
    <w:rsid w:val="0092016C"/>
    <w:rsid w:val="00921239"/>
    <w:rsid w:val="009230E1"/>
    <w:rsid w:val="00924679"/>
    <w:rsid w:val="00924A80"/>
    <w:rsid w:val="00924E6D"/>
    <w:rsid w:val="00925C74"/>
    <w:rsid w:val="00925D09"/>
    <w:rsid w:val="00927481"/>
    <w:rsid w:val="00927ADB"/>
    <w:rsid w:val="00930C10"/>
    <w:rsid w:val="009315BB"/>
    <w:rsid w:val="0093253E"/>
    <w:rsid w:val="00932C4F"/>
    <w:rsid w:val="00933609"/>
    <w:rsid w:val="00933621"/>
    <w:rsid w:val="00933A10"/>
    <w:rsid w:val="00935854"/>
    <w:rsid w:val="009359AE"/>
    <w:rsid w:val="00937D5E"/>
    <w:rsid w:val="00937E97"/>
    <w:rsid w:val="00940681"/>
    <w:rsid w:val="00940B6B"/>
    <w:rsid w:val="00942272"/>
    <w:rsid w:val="009454D3"/>
    <w:rsid w:val="00945FA1"/>
    <w:rsid w:val="00946047"/>
    <w:rsid w:val="0094626F"/>
    <w:rsid w:val="009464ED"/>
    <w:rsid w:val="009466F7"/>
    <w:rsid w:val="00947C68"/>
    <w:rsid w:val="00947DCE"/>
    <w:rsid w:val="009523B9"/>
    <w:rsid w:val="00953399"/>
    <w:rsid w:val="00954DBA"/>
    <w:rsid w:val="00954E76"/>
    <w:rsid w:val="009553AB"/>
    <w:rsid w:val="00955722"/>
    <w:rsid w:val="009572A1"/>
    <w:rsid w:val="00957F12"/>
    <w:rsid w:val="00957FB0"/>
    <w:rsid w:val="00960D6F"/>
    <w:rsid w:val="00962460"/>
    <w:rsid w:val="00963CBF"/>
    <w:rsid w:val="0096449E"/>
    <w:rsid w:val="00964514"/>
    <w:rsid w:val="009662B1"/>
    <w:rsid w:val="00967A39"/>
    <w:rsid w:val="00970629"/>
    <w:rsid w:val="00970942"/>
    <w:rsid w:val="00970B3D"/>
    <w:rsid w:val="0097150E"/>
    <w:rsid w:val="00971D10"/>
    <w:rsid w:val="00972AE9"/>
    <w:rsid w:val="00972EB2"/>
    <w:rsid w:val="00973142"/>
    <w:rsid w:val="00973BF6"/>
    <w:rsid w:val="00973C2A"/>
    <w:rsid w:val="00974021"/>
    <w:rsid w:val="009755D3"/>
    <w:rsid w:val="0097777B"/>
    <w:rsid w:val="00977BB8"/>
    <w:rsid w:val="00982C00"/>
    <w:rsid w:val="0098371A"/>
    <w:rsid w:val="0098458A"/>
    <w:rsid w:val="00985C62"/>
    <w:rsid w:val="00990945"/>
    <w:rsid w:val="0099251A"/>
    <w:rsid w:val="00992628"/>
    <w:rsid w:val="00992FBD"/>
    <w:rsid w:val="009938C9"/>
    <w:rsid w:val="00993ED2"/>
    <w:rsid w:val="009943A9"/>
    <w:rsid w:val="00994638"/>
    <w:rsid w:val="00996120"/>
    <w:rsid w:val="00997679"/>
    <w:rsid w:val="00997A95"/>
    <w:rsid w:val="009A422A"/>
    <w:rsid w:val="009A4D59"/>
    <w:rsid w:val="009A51EE"/>
    <w:rsid w:val="009A54CA"/>
    <w:rsid w:val="009A6DC4"/>
    <w:rsid w:val="009B18E5"/>
    <w:rsid w:val="009B21A7"/>
    <w:rsid w:val="009B25B2"/>
    <w:rsid w:val="009B2A53"/>
    <w:rsid w:val="009B4B30"/>
    <w:rsid w:val="009B4D26"/>
    <w:rsid w:val="009B535E"/>
    <w:rsid w:val="009B5520"/>
    <w:rsid w:val="009B7196"/>
    <w:rsid w:val="009B7531"/>
    <w:rsid w:val="009B7812"/>
    <w:rsid w:val="009C052F"/>
    <w:rsid w:val="009C0D24"/>
    <w:rsid w:val="009C1D21"/>
    <w:rsid w:val="009C1FCC"/>
    <w:rsid w:val="009C20C1"/>
    <w:rsid w:val="009C5D16"/>
    <w:rsid w:val="009C7B72"/>
    <w:rsid w:val="009D090B"/>
    <w:rsid w:val="009D0D78"/>
    <w:rsid w:val="009D1627"/>
    <w:rsid w:val="009D2412"/>
    <w:rsid w:val="009D2922"/>
    <w:rsid w:val="009D3761"/>
    <w:rsid w:val="009D54FF"/>
    <w:rsid w:val="009D58B5"/>
    <w:rsid w:val="009D5EF8"/>
    <w:rsid w:val="009D6287"/>
    <w:rsid w:val="009D6502"/>
    <w:rsid w:val="009D757B"/>
    <w:rsid w:val="009E0153"/>
    <w:rsid w:val="009E178C"/>
    <w:rsid w:val="009E2F9B"/>
    <w:rsid w:val="009E41F8"/>
    <w:rsid w:val="009E4D94"/>
    <w:rsid w:val="009E7B78"/>
    <w:rsid w:val="009F0EFC"/>
    <w:rsid w:val="009F116F"/>
    <w:rsid w:val="009F1EE2"/>
    <w:rsid w:val="009F4AED"/>
    <w:rsid w:val="009F5DAB"/>
    <w:rsid w:val="009F6086"/>
    <w:rsid w:val="009F69DB"/>
    <w:rsid w:val="00A02A10"/>
    <w:rsid w:val="00A040BF"/>
    <w:rsid w:val="00A0519B"/>
    <w:rsid w:val="00A05266"/>
    <w:rsid w:val="00A074CE"/>
    <w:rsid w:val="00A1273C"/>
    <w:rsid w:val="00A135A2"/>
    <w:rsid w:val="00A1655F"/>
    <w:rsid w:val="00A1688F"/>
    <w:rsid w:val="00A16AC1"/>
    <w:rsid w:val="00A202CF"/>
    <w:rsid w:val="00A20811"/>
    <w:rsid w:val="00A20974"/>
    <w:rsid w:val="00A20AE0"/>
    <w:rsid w:val="00A21571"/>
    <w:rsid w:val="00A23A2C"/>
    <w:rsid w:val="00A265B1"/>
    <w:rsid w:val="00A308F2"/>
    <w:rsid w:val="00A30992"/>
    <w:rsid w:val="00A30C64"/>
    <w:rsid w:val="00A3118E"/>
    <w:rsid w:val="00A31F73"/>
    <w:rsid w:val="00A3260A"/>
    <w:rsid w:val="00A326A7"/>
    <w:rsid w:val="00A33133"/>
    <w:rsid w:val="00A3651C"/>
    <w:rsid w:val="00A4077E"/>
    <w:rsid w:val="00A44345"/>
    <w:rsid w:val="00A46C93"/>
    <w:rsid w:val="00A47210"/>
    <w:rsid w:val="00A47F6C"/>
    <w:rsid w:val="00A507B0"/>
    <w:rsid w:val="00A5697D"/>
    <w:rsid w:val="00A637CC"/>
    <w:rsid w:val="00A65C87"/>
    <w:rsid w:val="00A65CC5"/>
    <w:rsid w:val="00A66B84"/>
    <w:rsid w:val="00A703A5"/>
    <w:rsid w:val="00A70A70"/>
    <w:rsid w:val="00A70DC9"/>
    <w:rsid w:val="00A71644"/>
    <w:rsid w:val="00A71A1E"/>
    <w:rsid w:val="00A71ABB"/>
    <w:rsid w:val="00A7234D"/>
    <w:rsid w:val="00A72458"/>
    <w:rsid w:val="00A761EF"/>
    <w:rsid w:val="00A76EB7"/>
    <w:rsid w:val="00A8043F"/>
    <w:rsid w:val="00A80978"/>
    <w:rsid w:val="00A834AA"/>
    <w:rsid w:val="00A85F94"/>
    <w:rsid w:val="00A90034"/>
    <w:rsid w:val="00A90A69"/>
    <w:rsid w:val="00A92755"/>
    <w:rsid w:val="00A92B54"/>
    <w:rsid w:val="00A94945"/>
    <w:rsid w:val="00A95F23"/>
    <w:rsid w:val="00A9700A"/>
    <w:rsid w:val="00A97A12"/>
    <w:rsid w:val="00AA0584"/>
    <w:rsid w:val="00AA148E"/>
    <w:rsid w:val="00AA1692"/>
    <w:rsid w:val="00AA2759"/>
    <w:rsid w:val="00AA33D3"/>
    <w:rsid w:val="00AA4314"/>
    <w:rsid w:val="00AA65A3"/>
    <w:rsid w:val="00AA65F7"/>
    <w:rsid w:val="00AA67B4"/>
    <w:rsid w:val="00AB1D69"/>
    <w:rsid w:val="00AB3C8F"/>
    <w:rsid w:val="00AB43F6"/>
    <w:rsid w:val="00AB4ED1"/>
    <w:rsid w:val="00AB5A58"/>
    <w:rsid w:val="00AB777B"/>
    <w:rsid w:val="00AC0516"/>
    <w:rsid w:val="00AC07F6"/>
    <w:rsid w:val="00AC42AD"/>
    <w:rsid w:val="00AC5840"/>
    <w:rsid w:val="00AD31E4"/>
    <w:rsid w:val="00AD3ABB"/>
    <w:rsid w:val="00AD409D"/>
    <w:rsid w:val="00AD660F"/>
    <w:rsid w:val="00AD7350"/>
    <w:rsid w:val="00AD765B"/>
    <w:rsid w:val="00AE0015"/>
    <w:rsid w:val="00AE33FD"/>
    <w:rsid w:val="00AE6DB9"/>
    <w:rsid w:val="00AE7B69"/>
    <w:rsid w:val="00AF02DD"/>
    <w:rsid w:val="00AF0E9A"/>
    <w:rsid w:val="00AF0F31"/>
    <w:rsid w:val="00AF1354"/>
    <w:rsid w:val="00AF1E7B"/>
    <w:rsid w:val="00AF21C4"/>
    <w:rsid w:val="00AF3411"/>
    <w:rsid w:val="00AF4464"/>
    <w:rsid w:val="00AF4C0B"/>
    <w:rsid w:val="00AF5A8D"/>
    <w:rsid w:val="00B02AC1"/>
    <w:rsid w:val="00B04527"/>
    <w:rsid w:val="00B046FF"/>
    <w:rsid w:val="00B047D0"/>
    <w:rsid w:val="00B06A31"/>
    <w:rsid w:val="00B06EAB"/>
    <w:rsid w:val="00B07D3B"/>
    <w:rsid w:val="00B11463"/>
    <w:rsid w:val="00B116B8"/>
    <w:rsid w:val="00B20141"/>
    <w:rsid w:val="00B202ED"/>
    <w:rsid w:val="00B20C12"/>
    <w:rsid w:val="00B212C8"/>
    <w:rsid w:val="00B23D35"/>
    <w:rsid w:val="00B2464E"/>
    <w:rsid w:val="00B25B02"/>
    <w:rsid w:val="00B30CE2"/>
    <w:rsid w:val="00B317E6"/>
    <w:rsid w:val="00B329BC"/>
    <w:rsid w:val="00B33E04"/>
    <w:rsid w:val="00B33E9A"/>
    <w:rsid w:val="00B340D3"/>
    <w:rsid w:val="00B35059"/>
    <w:rsid w:val="00B35437"/>
    <w:rsid w:val="00B37062"/>
    <w:rsid w:val="00B370D2"/>
    <w:rsid w:val="00B37C67"/>
    <w:rsid w:val="00B40006"/>
    <w:rsid w:val="00B41E37"/>
    <w:rsid w:val="00B44287"/>
    <w:rsid w:val="00B44BC9"/>
    <w:rsid w:val="00B45108"/>
    <w:rsid w:val="00B46DBC"/>
    <w:rsid w:val="00B47519"/>
    <w:rsid w:val="00B47A5D"/>
    <w:rsid w:val="00B504F9"/>
    <w:rsid w:val="00B50B70"/>
    <w:rsid w:val="00B520CF"/>
    <w:rsid w:val="00B53819"/>
    <w:rsid w:val="00B5512C"/>
    <w:rsid w:val="00B602D0"/>
    <w:rsid w:val="00B60F12"/>
    <w:rsid w:val="00B616DA"/>
    <w:rsid w:val="00B62C11"/>
    <w:rsid w:val="00B62C6E"/>
    <w:rsid w:val="00B632AB"/>
    <w:rsid w:val="00B63BAC"/>
    <w:rsid w:val="00B65319"/>
    <w:rsid w:val="00B65BC4"/>
    <w:rsid w:val="00B66B51"/>
    <w:rsid w:val="00B70670"/>
    <w:rsid w:val="00B7070A"/>
    <w:rsid w:val="00B70B37"/>
    <w:rsid w:val="00B70F9B"/>
    <w:rsid w:val="00B71780"/>
    <w:rsid w:val="00B7431A"/>
    <w:rsid w:val="00B75B1C"/>
    <w:rsid w:val="00B849ED"/>
    <w:rsid w:val="00B852F9"/>
    <w:rsid w:val="00B87A86"/>
    <w:rsid w:val="00B9211B"/>
    <w:rsid w:val="00B92733"/>
    <w:rsid w:val="00B9464E"/>
    <w:rsid w:val="00B94BA5"/>
    <w:rsid w:val="00B95465"/>
    <w:rsid w:val="00B963DD"/>
    <w:rsid w:val="00B97C54"/>
    <w:rsid w:val="00B97D70"/>
    <w:rsid w:val="00BA1F50"/>
    <w:rsid w:val="00BA313D"/>
    <w:rsid w:val="00BA3803"/>
    <w:rsid w:val="00BA3870"/>
    <w:rsid w:val="00BA6781"/>
    <w:rsid w:val="00BA783D"/>
    <w:rsid w:val="00BB0286"/>
    <w:rsid w:val="00BB0A1D"/>
    <w:rsid w:val="00BB3F16"/>
    <w:rsid w:val="00BB4E9D"/>
    <w:rsid w:val="00BB50E3"/>
    <w:rsid w:val="00BB6149"/>
    <w:rsid w:val="00BB747B"/>
    <w:rsid w:val="00BB7574"/>
    <w:rsid w:val="00BB79AE"/>
    <w:rsid w:val="00BC095D"/>
    <w:rsid w:val="00BC2F9D"/>
    <w:rsid w:val="00BC318A"/>
    <w:rsid w:val="00BC5EE3"/>
    <w:rsid w:val="00BC607F"/>
    <w:rsid w:val="00BC675E"/>
    <w:rsid w:val="00BC6968"/>
    <w:rsid w:val="00BD0B9B"/>
    <w:rsid w:val="00BD18AB"/>
    <w:rsid w:val="00BD269E"/>
    <w:rsid w:val="00BD3D21"/>
    <w:rsid w:val="00BD451A"/>
    <w:rsid w:val="00BD7877"/>
    <w:rsid w:val="00BE03CA"/>
    <w:rsid w:val="00BE07E8"/>
    <w:rsid w:val="00BE0DEB"/>
    <w:rsid w:val="00BE0F11"/>
    <w:rsid w:val="00BE1201"/>
    <w:rsid w:val="00BE1C69"/>
    <w:rsid w:val="00BE2227"/>
    <w:rsid w:val="00BE257B"/>
    <w:rsid w:val="00BE35B7"/>
    <w:rsid w:val="00BE5897"/>
    <w:rsid w:val="00BE786B"/>
    <w:rsid w:val="00BF08AF"/>
    <w:rsid w:val="00BF08FA"/>
    <w:rsid w:val="00BF1A3E"/>
    <w:rsid w:val="00BF1A56"/>
    <w:rsid w:val="00BF220B"/>
    <w:rsid w:val="00BF291C"/>
    <w:rsid w:val="00BF49ED"/>
    <w:rsid w:val="00BF5340"/>
    <w:rsid w:val="00BF7009"/>
    <w:rsid w:val="00BF7B23"/>
    <w:rsid w:val="00C0079A"/>
    <w:rsid w:val="00C02645"/>
    <w:rsid w:val="00C03401"/>
    <w:rsid w:val="00C03766"/>
    <w:rsid w:val="00C03C14"/>
    <w:rsid w:val="00C03C53"/>
    <w:rsid w:val="00C05B2F"/>
    <w:rsid w:val="00C05D89"/>
    <w:rsid w:val="00C066E9"/>
    <w:rsid w:val="00C069EF"/>
    <w:rsid w:val="00C075EC"/>
    <w:rsid w:val="00C07D63"/>
    <w:rsid w:val="00C1024D"/>
    <w:rsid w:val="00C10F80"/>
    <w:rsid w:val="00C12092"/>
    <w:rsid w:val="00C12624"/>
    <w:rsid w:val="00C12684"/>
    <w:rsid w:val="00C12756"/>
    <w:rsid w:val="00C137AE"/>
    <w:rsid w:val="00C13A9E"/>
    <w:rsid w:val="00C1440A"/>
    <w:rsid w:val="00C15E46"/>
    <w:rsid w:val="00C16509"/>
    <w:rsid w:val="00C20F39"/>
    <w:rsid w:val="00C21650"/>
    <w:rsid w:val="00C21F1A"/>
    <w:rsid w:val="00C224A2"/>
    <w:rsid w:val="00C2442D"/>
    <w:rsid w:val="00C2668F"/>
    <w:rsid w:val="00C3038D"/>
    <w:rsid w:val="00C30848"/>
    <w:rsid w:val="00C3146D"/>
    <w:rsid w:val="00C3190C"/>
    <w:rsid w:val="00C321B9"/>
    <w:rsid w:val="00C345F3"/>
    <w:rsid w:val="00C346FB"/>
    <w:rsid w:val="00C34E4C"/>
    <w:rsid w:val="00C3568A"/>
    <w:rsid w:val="00C35720"/>
    <w:rsid w:val="00C35EF3"/>
    <w:rsid w:val="00C35F81"/>
    <w:rsid w:val="00C40490"/>
    <w:rsid w:val="00C40CCA"/>
    <w:rsid w:val="00C42013"/>
    <w:rsid w:val="00C446C6"/>
    <w:rsid w:val="00C45594"/>
    <w:rsid w:val="00C45E9B"/>
    <w:rsid w:val="00C4666B"/>
    <w:rsid w:val="00C46B0D"/>
    <w:rsid w:val="00C4704D"/>
    <w:rsid w:val="00C470A6"/>
    <w:rsid w:val="00C4792A"/>
    <w:rsid w:val="00C5075B"/>
    <w:rsid w:val="00C508B0"/>
    <w:rsid w:val="00C521DB"/>
    <w:rsid w:val="00C5293B"/>
    <w:rsid w:val="00C538B8"/>
    <w:rsid w:val="00C54AEA"/>
    <w:rsid w:val="00C550B7"/>
    <w:rsid w:val="00C570E6"/>
    <w:rsid w:val="00C574D4"/>
    <w:rsid w:val="00C604FE"/>
    <w:rsid w:val="00C62956"/>
    <w:rsid w:val="00C64E6D"/>
    <w:rsid w:val="00C65185"/>
    <w:rsid w:val="00C6593F"/>
    <w:rsid w:val="00C66664"/>
    <w:rsid w:val="00C70875"/>
    <w:rsid w:val="00C71B1A"/>
    <w:rsid w:val="00C72F13"/>
    <w:rsid w:val="00C7502B"/>
    <w:rsid w:val="00C759D6"/>
    <w:rsid w:val="00C7769F"/>
    <w:rsid w:val="00C77CD1"/>
    <w:rsid w:val="00C83F10"/>
    <w:rsid w:val="00C83FAD"/>
    <w:rsid w:val="00C906B4"/>
    <w:rsid w:val="00C90EA3"/>
    <w:rsid w:val="00C93DC2"/>
    <w:rsid w:val="00C93DD7"/>
    <w:rsid w:val="00C93F5E"/>
    <w:rsid w:val="00C94134"/>
    <w:rsid w:val="00C942A7"/>
    <w:rsid w:val="00C94A65"/>
    <w:rsid w:val="00C95850"/>
    <w:rsid w:val="00C96232"/>
    <w:rsid w:val="00C96FD1"/>
    <w:rsid w:val="00CA0B3D"/>
    <w:rsid w:val="00CA17D7"/>
    <w:rsid w:val="00CA645F"/>
    <w:rsid w:val="00CA75DE"/>
    <w:rsid w:val="00CB102B"/>
    <w:rsid w:val="00CB1F80"/>
    <w:rsid w:val="00CB4672"/>
    <w:rsid w:val="00CB628C"/>
    <w:rsid w:val="00CB62B4"/>
    <w:rsid w:val="00CB7676"/>
    <w:rsid w:val="00CC05E2"/>
    <w:rsid w:val="00CC1A3D"/>
    <w:rsid w:val="00CC24B4"/>
    <w:rsid w:val="00CC47E5"/>
    <w:rsid w:val="00CC4EEF"/>
    <w:rsid w:val="00CD173E"/>
    <w:rsid w:val="00CD39DF"/>
    <w:rsid w:val="00CD3A3C"/>
    <w:rsid w:val="00CE1CD4"/>
    <w:rsid w:val="00CE4BD9"/>
    <w:rsid w:val="00CE6CFD"/>
    <w:rsid w:val="00CE73BD"/>
    <w:rsid w:val="00CF0072"/>
    <w:rsid w:val="00CF106A"/>
    <w:rsid w:val="00CF3041"/>
    <w:rsid w:val="00CF4A45"/>
    <w:rsid w:val="00CF54FF"/>
    <w:rsid w:val="00CF5E7C"/>
    <w:rsid w:val="00CF5FCE"/>
    <w:rsid w:val="00CF60F4"/>
    <w:rsid w:val="00D056AC"/>
    <w:rsid w:val="00D06B3E"/>
    <w:rsid w:val="00D07B87"/>
    <w:rsid w:val="00D10126"/>
    <w:rsid w:val="00D10A52"/>
    <w:rsid w:val="00D11DC2"/>
    <w:rsid w:val="00D12DF3"/>
    <w:rsid w:val="00D1382D"/>
    <w:rsid w:val="00D14D2E"/>
    <w:rsid w:val="00D15E07"/>
    <w:rsid w:val="00D15E7F"/>
    <w:rsid w:val="00D16465"/>
    <w:rsid w:val="00D201DE"/>
    <w:rsid w:val="00D2417F"/>
    <w:rsid w:val="00D24B35"/>
    <w:rsid w:val="00D24CE4"/>
    <w:rsid w:val="00D25CA2"/>
    <w:rsid w:val="00D327F6"/>
    <w:rsid w:val="00D33624"/>
    <w:rsid w:val="00D35E87"/>
    <w:rsid w:val="00D3649C"/>
    <w:rsid w:val="00D36C6D"/>
    <w:rsid w:val="00D36CCA"/>
    <w:rsid w:val="00D41880"/>
    <w:rsid w:val="00D428B4"/>
    <w:rsid w:val="00D43415"/>
    <w:rsid w:val="00D4361A"/>
    <w:rsid w:val="00D43D2A"/>
    <w:rsid w:val="00D446A0"/>
    <w:rsid w:val="00D4542A"/>
    <w:rsid w:val="00D47455"/>
    <w:rsid w:val="00D50206"/>
    <w:rsid w:val="00D50D9F"/>
    <w:rsid w:val="00D51BD3"/>
    <w:rsid w:val="00D54D01"/>
    <w:rsid w:val="00D55355"/>
    <w:rsid w:val="00D56575"/>
    <w:rsid w:val="00D612D0"/>
    <w:rsid w:val="00D61368"/>
    <w:rsid w:val="00D61B7A"/>
    <w:rsid w:val="00D62A35"/>
    <w:rsid w:val="00D62F7D"/>
    <w:rsid w:val="00D65E48"/>
    <w:rsid w:val="00D678F0"/>
    <w:rsid w:val="00D67B15"/>
    <w:rsid w:val="00D70811"/>
    <w:rsid w:val="00D71420"/>
    <w:rsid w:val="00D7145B"/>
    <w:rsid w:val="00D730A5"/>
    <w:rsid w:val="00D73D52"/>
    <w:rsid w:val="00D7587A"/>
    <w:rsid w:val="00D75C5A"/>
    <w:rsid w:val="00D75EC9"/>
    <w:rsid w:val="00D808D9"/>
    <w:rsid w:val="00D82679"/>
    <w:rsid w:val="00D846F7"/>
    <w:rsid w:val="00D85382"/>
    <w:rsid w:val="00D853FF"/>
    <w:rsid w:val="00D85BAE"/>
    <w:rsid w:val="00D91593"/>
    <w:rsid w:val="00D93468"/>
    <w:rsid w:val="00D94B0B"/>
    <w:rsid w:val="00D96F8D"/>
    <w:rsid w:val="00DA0C24"/>
    <w:rsid w:val="00DA1425"/>
    <w:rsid w:val="00DA1573"/>
    <w:rsid w:val="00DA45BD"/>
    <w:rsid w:val="00DA50B5"/>
    <w:rsid w:val="00DA54DF"/>
    <w:rsid w:val="00DA687E"/>
    <w:rsid w:val="00DA6E49"/>
    <w:rsid w:val="00DB1BA6"/>
    <w:rsid w:val="00DB1E93"/>
    <w:rsid w:val="00DB356C"/>
    <w:rsid w:val="00DB37C1"/>
    <w:rsid w:val="00DB4B09"/>
    <w:rsid w:val="00DC1840"/>
    <w:rsid w:val="00DC25EB"/>
    <w:rsid w:val="00DC2F0B"/>
    <w:rsid w:val="00DC4E1D"/>
    <w:rsid w:val="00DC5FE9"/>
    <w:rsid w:val="00DD0637"/>
    <w:rsid w:val="00DD22B6"/>
    <w:rsid w:val="00DD2733"/>
    <w:rsid w:val="00DD3D7A"/>
    <w:rsid w:val="00DD46D0"/>
    <w:rsid w:val="00DD580B"/>
    <w:rsid w:val="00DD60BA"/>
    <w:rsid w:val="00DD6347"/>
    <w:rsid w:val="00DD7013"/>
    <w:rsid w:val="00DE0BE6"/>
    <w:rsid w:val="00DE1526"/>
    <w:rsid w:val="00DE2540"/>
    <w:rsid w:val="00DE2FD4"/>
    <w:rsid w:val="00DE51A3"/>
    <w:rsid w:val="00DE63D5"/>
    <w:rsid w:val="00DE65D2"/>
    <w:rsid w:val="00DE66AA"/>
    <w:rsid w:val="00DE7190"/>
    <w:rsid w:val="00DE751A"/>
    <w:rsid w:val="00DF0023"/>
    <w:rsid w:val="00DF4965"/>
    <w:rsid w:val="00DF50C9"/>
    <w:rsid w:val="00DF54D7"/>
    <w:rsid w:val="00E010AD"/>
    <w:rsid w:val="00E06588"/>
    <w:rsid w:val="00E117C6"/>
    <w:rsid w:val="00E1286A"/>
    <w:rsid w:val="00E144C8"/>
    <w:rsid w:val="00E1455A"/>
    <w:rsid w:val="00E15C1A"/>
    <w:rsid w:val="00E1655D"/>
    <w:rsid w:val="00E16E22"/>
    <w:rsid w:val="00E2014F"/>
    <w:rsid w:val="00E20553"/>
    <w:rsid w:val="00E2531D"/>
    <w:rsid w:val="00E266D7"/>
    <w:rsid w:val="00E274D1"/>
    <w:rsid w:val="00E30820"/>
    <w:rsid w:val="00E3195B"/>
    <w:rsid w:val="00E319CB"/>
    <w:rsid w:val="00E32EBE"/>
    <w:rsid w:val="00E36147"/>
    <w:rsid w:val="00E37558"/>
    <w:rsid w:val="00E37CBD"/>
    <w:rsid w:val="00E37E24"/>
    <w:rsid w:val="00E41B33"/>
    <w:rsid w:val="00E42750"/>
    <w:rsid w:val="00E43F44"/>
    <w:rsid w:val="00E45495"/>
    <w:rsid w:val="00E45D57"/>
    <w:rsid w:val="00E47E0F"/>
    <w:rsid w:val="00E52DAB"/>
    <w:rsid w:val="00E5469E"/>
    <w:rsid w:val="00E560CF"/>
    <w:rsid w:val="00E62C9E"/>
    <w:rsid w:val="00E65816"/>
    <w:rsid w:val="00E65D34"/>
    <w:rsid w:val="00E66701"/>
    <w:rsid w:val="00E66D9F"/>
    <w:rsid w:val="00E67D5B"/>
    <w:rsid w:val="00E67DBC"/>
    <w:rsid w:val="00E7010A"/>
    <w:rsid w:val="00E70706"/>
    <w:rsid w:val="00E7337B"/>
    <w:rsid w:val="00E73651"/>
    <w:rsid w:val="00E73E0D"/>
    <w:rsid w:val="00E74898"/>
    <w:rsid w:val="00E7738E"/>
    <w:rsid w:val="00E77E5C"/>
    <w:rsid w:val="00E80259"/>
    <w:rsid w:val="00E80DDC"/>
    <w:rsid w:val="00E80DEE"/>
    <w:rsid w:val="00E81644"/>
    <w:rsid w:val="00E82249"/>
    <w:rsid w:val="00E829C6"/>
    <w:rsid w:val="00E83396"/>
    <w:rsid w:val="00E8580C"/>
    <w:rsid w:val="00E87246"/>
    <w:rsid w:val="00E8796A"/>
    <w:rsid w:val="00E87C60"/>
    <w:rsid w:val="00E90263"/>
    <w:rsid w:val="00E90B2A"/>
    <w:rsid w:val="00E91113"/>
    <w:rsid w:val="00E929A5"/>
    <w:rsid w:val="00E93004"/>
    <w:rsid w:val="00E932C4"/>
    <w:rsid w:val="00E9483E"/>
    <w:rsid w:val="00E95891"/>
    <w:rsid w:val="00E961FB"/>
    <w:rsid w:val="00E969DB"/>
    <w:rsid w:val="00EA0A04"/>
    <w:rsid w:val="00EA2A05"/>
    <w:rsid w:val="00EA2A47"/>
    <w:rsid w:val="00EA2DDE"/>
    <w:rsid w:val="00EA3121"/>
    <w:rsid w:val="00EA4AC1"/>
    <w:rsid w:val="00EA57E0"/>
    <w:rsid w:val="00EA6838"/>
    <w:rsid w:val="00EA6F99"/>
    <w:rsid w:val="00EA7E64"/>
    <w:rsid w:val="00EB14E3"/>
    <w:rsid w:val="00EB1639"/>
    <w:rsid w:val="00EB23E1"/>
    <w:rsid w:val="00EB389B"/>
    <w:rsid w:val="00EB4187"/>
    <w:rsid w:val="00EB4589"/>
    <w:rsid w:val="00EB6013"/>
    <w:rsid w:val="00EB7BF2"/>
    <w:rsid w:val="00EB7DBA"/>
    <w:rsid w:val="00EC072A"/>
    <w:rsid w:val="00EC4623"/>
    <w:rsid w:val="00EC6739"/>
    <w:rsid w:val="00EC6CD6"/>
    <w:rsid w:val="00ED110C"/>
    <w:rsid w:val="00ED2076"/>
    <w:rsid w:val="00ED5388"/>
    <w:rsid w:val="00EE115A"/>
    <w:rsid w:val="00EE289F"/>
    <w:rsid w:val="00EE28F7"/>
    <w:rsid w:val="00EE2E9E"/>
    <w:rsid w:val="00EE3ACD"/>
    <w:rsid w:val="00EE4715"/>
    <w:rsid w:val="00EE48C6"/>
    <w:rsid w:val="00EE5F5D"/>
    <w:rsid w:val="00EE6203"/>
    <w:rsid w:val="00EE67B5"/>
    <w:rsid w:val="00EE73EF"/>
    <w:rsid w:val="00EE7819"/>
    <w:rsid w:val="00EE7ABD"/>
    <w:rsid w:val="00EE7F60"/>
    <w:rsid w:val="00EF1C55"/>
    <w:rsid w:val="00EF4597"/>
    <w:rsid w:val="00EF4B93"/>
    <w:rsid w:val="00EF5B37"/>
    <w:rsid w:val="00EF70A6"/>
    <w:rsid w:val="00F0022E"/>
    <w:rsid w:val="00F00323"/>
    <w:rsid w:val="00F0054A"/>
    <w:rsid w:val="00F01455"/>
    <w:rsid w:val="00F014ED"/>
    <w:rsid w:val="00F05B6E"/>
    <w:rsid w:val="00F06EE4"/>
    <w:rsid w:val="00F0777C"/>
    <w:rsid w:val="00F1082A"/>
    <w:rsid w:val="00F121EC"/>
    <w:rsid w:val="00F122EB"/>
    <w:rsid w:val="00F1343E"/>
    <w:rsid w:val="00F14567"/>
    <w:rsid w:val="00F145CB"/>
    <w:rsid w:val="00F145F5"/>
    <w:rsid w:val="00F157FB"/>
    <w:rsid w:val="00F15C21"/>
    <w:rsid w:val="00F17039"/>
    <w:rsid w:val="00F20453"/>
    <w:rsid w:val="00F2120C"/>
    <w:rsid w:val="00F2126A"/>
    <w:rsid w:val="00F213D2"/>
    <w:rsid w:val="00F231B0"/>
    <w:rsid w:val="00F23707"/>
    <w:rsid w:val="00F238F5"/>
    <w:rsid w:val="00F26992"/>
    <w:rsid w:val="00F26C92"/>
    <w:rsid w:val="00F30323"/>
    <w:rsid w:val="00F32C40"/>
    <w:rsid w:val="00F32F5F"/>
    <w:rsid w:val="00F36A50"/>
    <w:rsid w:val="00F3768B"/>
    <w:rsid w:val="00F408E2"/>
    <w:rsid w:val="00F4102F"/>
    <w:rsid w:val="00F4429B"/>
    <w:rsid w:val="00F4439C"/>
    <w:rsid w:val="00F472B1"/>
    <w:rsid w:val="00F50DA7"/>
    <w:rsid w:val="00F50ECE"/>
    <w:rsid w:val="00F5491A"/>
    <w:rsid w:val="00F55867"/>
    <w:rsid w:val="00F55A7D"/>
    <w:rsid w:val="00F6094B"/>
    <w:rsid w:val="00F61BB6"/>
    <w:rsid w:val="00F6288C"/>
    <w:rsid w:val="00F62FD3"/>
    <w:rsid w:val="00F631E4"/>
    <w:rsid w:val="00F64E5A"/>
    <w:rsid w:val="00F652FF"/>
    <w:rsid w:val="00F6572C"/>
    <w:rsid w:val="00F66380"/>
    <w:rsid w:val="00F6742B"/>
    <w:rsid w:val="00F71CD2"/>
    <w:rsid w:val="00F71D61"/>
    <w:rsid w:val="00F74C38"/>
    <w:rsid w:val="00F75183"/>
    <w:rsid w:val="00F77B69"/>
    <w:rsid w:val="00F805FB"/>
    <w:rsid w:val="00F80602"/>
    <w:rsid w:val="00F80D8F"/>
    <w:rsid w:val="00F840F9"/>
    <w:rsid w:val="00F84ABD"/>
    <w:rsid w:val="00F8547A"/>
    <w:rsid w:val="00F86927"/>
    <w:rsid w:val="00F91788"/>
    <w:rsid w:val="00F9405A"/>
    <w:rsid w:val="00F96A22"/>
    <w:rsid w:val="00F97E49"/>
    <w:rsid w:val="00FA4B05"/>
    <w:rsid w:val="00FA7920"/>
    <w:rsid w:val="00FB391D"/>
    <w:rsid w:val="00FB4ED6"/>
    <w:rsid w:val="00FB794F"/>
    <w:rsid w:val="00FC010E"/>
    <w:rsid w:val="00FC0FC5"/>
    <w:rsid w:val="00FC1772"/>
    <w:rsid w:val="00FC188D"/>
    <w:rsid w:val="00FC2977"/>
    <w:rsid w:val="00FC39A9"/>
    <w:rsid w:val="00FC4217"/>
    <w:rsid w:val="00FC5217"/>
    <w:rsid w:val="00FC5920"/>
    <w:rsid w:val="00FC5F60"/>
    <w:rsid w:val="00FD1857"/>
    <w:rsid w:val="00FD1D3E"/>
    <w:rsid w:val="00FD3B2B"/>
    <w:rsid w:val="00FD432F"/>
    <w:rsid w:val="00FD47B9"/>
    <w:rsid w:val="00FD4933"/>
    <w:rsid w:val="00FD520B"/>
    <w:rsid w:val="00FD5847"/>
    <w:rsid w:val="00FD7027"/>
    <w:rsid w:val="00FD784C"/>
    <w:rsid w:val="00FE2A6B"/>
    <w:rsid w:val="00FE2CE5"/>
    <w:rsid w:val="00FE3508"/>
    <w:rsid w:val="00FE3FC8"/>
    <w:rsid w:val="00FF0333"/>
    <w:rsid w:val="00FF0F35"/>
    <w:rsid w:val="00FF20AB"/>
    <w:rsid w:val="00FF465F"/>
    <w:rsid w:val="00FF574E"/>
    <w:rsid w:val="00FF6B09"/>
    <w:rsid w:val="00FF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eaeaea,#09f,#69f,#23a6ff"/>
    </o:shapedefaults>
    <o:shapelayout v:ext="edit">
      <o:idmap v:ext="edit" data="1"/>
    </o:shapelayout>
  </w:shapeDefaults>
  <w:decimalSymbol w:val=","/>
  <w:listSeparator w:val=";"/>
  <w14:docId w14:val="17FDD945"/>
  <w15:docId w15:val="{C81EC388-3BA1-4EC8-957B-554D51AA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left="1080"/>
    </w:pPr>
    <w:rPr>
      <w:rFonts w:ascii="Arial" w:hAnsi="Arial"/>
      <w:spacing w:val="-5"/>
    </w:rPr>
  </w:style>
  <w:style w:type="paragraph" w:styleId="Heading1">
    <w:name w:val="heading 1"/>
    <w:basedOn w:val="HeadingBase"/>
    <w:next w:val="BodyText"/>
    <w:qFormat/>
    <w:pPr>
      <w:pBdr>
        <w:top w:val="single" w:sz="48" w:space="3" w:color="FFFFFF"/>
        <w:left w:val="single" w:sz="6" w:space="3" w:color="FFFFFF"/>
        <w:bottom w:val="single" w:sz="6" w:space="3" w:color="FFFFFF"/>
      </w:pBdr>
      <w:shd w:val="solid" w:color="auto" w:fill="auto"/>
      <w:spacing w:before="0" w:after="240" w:line="240" w:lineRule="atLeast"/>
      <w:ind w:left="120"/>
      <w:outlineLvl w:val="0"/>
    </w:pPr>
    <w:rPr>
      <w:rFonts w:ascii="Arial Black" w:hAnsi="Arial Black"/>
      <w:color w:val="FFFFFF"/>
      <w:spacing w:val="-10"/>
      <w:kern w:val="20"/>
      <w:position w:val="8"/>
      <w:sz w:val="24"/>
    </w:rPr>
  </w:style>
  <w:style w:type="paragraph" w:styleId="Heading2">
    <w:name w:val="heading 2"/>
    <w:basedOn w:val="HeadingBase"/>
    <w:next w:val="BodyText"/>
    <w:qFormat/>
    <w:pPr>
      <w:spacing w:before="0" w:after="240" w:line="240" w:lineRule="atLeast"/>
      <w:ind w:left="0"/>
      <w:outlineLvl w:val="1"/>
    </w:pPr>
    <w:rPr>
      <w:rFonts w:ascii="Arial Black" w:hAnsi="Arial Black"/>
      <w:spacing w:val="-15"/>
    </w:rPr>
  </w:style>
  <w:style w:type="paragraph" w:styleId="Heading3">
    <w:name w:val="heading 3"/>
    <w:basedOn w:val="HeadingBase"/>
    <w:next w:val="BodyText"/>
    <w:qFormat/>
    <w:pPr>
      <w:spacing w:before="0" w:after="240" w:line="240" w:lineRule="atLeast"/>
      <w:outlineLvl w:val="2"/>
    </w:pPr>
    <w:rPr>
      <w:rFonts w:ascii="Arial Black" w:hAnsi="Arial Black"/>
      <w:spacing w:val="-10"/>
      <w:sz w:val="20"/>
    </w:rPr>
  </w:style>
  <w:style w:type="paragraph" w:styleId="Heading4">
    <w:name w:val="heading 4"/>
    <w:basedOn w:val="HeadingBase"/>
    <w:next w:val="BodyText"/>
    <w:qFormat/>
    <w:pPr>
      <w:spacing w:before="0" w:after="240" w:line="240" w:lineRule="atLeast"/>
      <w:outlineLvl w:val="3"/>
    </w:pPr>
  </w:style>
  <w:style w:type="paragraph" w:styleId="Heading5">
    <w:name w:val="heading 5"/>
    <w:basedOn w:val="HeadingBase"/>
    <w:next w:val="BodyText"/>
    <w:qFormat/>
    <w:pPr>
      <w:spacing w:before="0" w:line="240" w:lineRule="atLeast"/>
      <w:ind w:left="1440"/>
      <w:outlineLvl w:val="4"/>
    </w:pPr>
    <w:rPr>
      <w:sz w:val="20"/>
    </w:rPr>
  </w:style>
  <w:style w:type="paragraph" w:styleId="Heading6">
    <w:name w:val="heading 6"/>
    <w:basedOn w:val="HeadingBase"/>
    <w:next w:val="BodyText"/>
    <w:qFormat/>
    <w:pPr>
      <w:ind w:left="1440"/>
      <w:outlineLvl w:val="5"/>
    </w:pPr>
    <w:rPr>
      <w:i/>
      <w:sz w:val="20"/>
    </w:rPr>
  </w:style>
  <w:style w:type="paragraph" w:styleId="Heading7">
    <w:name w:val="heading 7"/>
    <w:basedOn w:val="HeadingBase"/>
    <w:next w:val="BodyText"/>
    <w:qFormat/>
    <w:pPr>
      <w:outlineLvl w:val="6"/>
    </w:pPr>
    <w:rPr>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spacing w:val="-4"/>
      <w:kern w:val="28"/>
      <w:sz w:val="22"/>
    </w:rPr>
  </w:style>
  <w:style w:type="paragraph" w:styleId="BodyText">
    <w:name w:val="Body Text"/>
    <w:basedOn w:val="Normal"/>
    <w:link w:val="BodyTextChar1"/>
    <w:pPr>
      <w:spacing w:after="240" w:line="240" w:lineRule="atLeast"/>
      <w:jc w:val="both"/>
    </w:pPr>
  </w:style>
  <w:style w:type="paragraph" w:customStyle="1" w:styleId="BlockQuotation">
    <w:name w:val="Block Quotation"/>
    <w:basedOn w:val="Normal"/>
    <w:pPr>
      <w:pBdr>
        <w:top w:val="single" w:sz="12" w:space="12" w:color="FFFFFF"/>
        <w:left w:val="single" w:sz="6" w:space="12" w:color="FFFFFF"/>
        <w:bottom w:val="single" w:sz="6" w:space="12" w:color="FFFFFF"/>
        <w:right w:val="single" w:sz="6" w:space="12" w:color="FFFFFF"/>
      </w:pBdr>
      <w:shd w:val="pct5" w:color="auto" w:fill="auto"/>
      <w:spacing w:after="240" w:line="220" w:lineRule="atLeast"/>
      <w:ind w:left="1368" w:right="240"/>
      <w:jc w:val="both"/>
    </w:pPr>
    <w:rPr>
      <w:rFonts w:ascii="Arial Narrow" w:hAnsi="Arial Narrow"/>
    </w:rPr>
  </w:style>
  <w:style w:type="paragraph" w:styleId="BodyTextIndent">
    <w:name w:val="Body Text Indent"/>
    <w:basedOn w:val="BodyText"/>
    <w:pPr>
      <w:ind w:left="1440"/>
    </w:pPr>
  </w:style>
  <w:style w:type="paragraph" w:customStyle="1" w:styleId="BodyTextKeep">
    <w:name w:val="Body Text Keep"/>
    <w:basedOn w:val="BodyText"/>
    <w:pPr>
      <w:keepNext/>
    </w:pPr>
  </w:style>
  <w:style w:type="paragraph" w:customStyle="1" w:styleId="Picture">
    <w:name w:val="Picture"/>
    <w:basedOn w:val="Normal"/>
    <w:next w:val="Caption"/>
    <w:pPr>
      <w:keepNext/>
    </w:pPr>
  </w:style>
  <w:style w:type="paragraph" w:styleId="Caption">
    <w:name w:val="caption"/>
    <w:basedOn w:val="Picture"/>
    <w:next w:val="BodyText"/>
    <w:qFormat/>
    <w:pPr>
      <w:spacing w:before="60" w:after="240" w:line="220" w:lineRule="atLeast"/>
      <w:ind w:left="1920" w:hanging="120"/>
    </w:pPr>
    <w:rPr>
      <w:rFonts w:ascii="Arial Narrow" w:hAnsi="Arial Narrow"/>
      <w:spacing w:val="0"/>
      <w:sz w:val="18"/>
    </w:rPr>
  </w:style>
  <w:style w:type="paragraph" w:customStyle="1" w:styleId="PartLabel">
    <w:name w:val="Part Label"/>
    <w:basedOn w:val="Normal"/>
    <w:pPr>
      <w:framePr w:h="1080" w:hRule="exact" w:hSpace="180" w:wrap="around" w:vAnchor="page" w:hAnchor="page" w:x="1861" w:y="1201" w:anchorLock="1"/>
      <w:pBdr>
        <w:top w:val="single" w:sz="6" w:space="1" w:color="auto"/>
        <w:left w:val="single" w:sz="6" w:space="1" w:color="auto"/>
      </w:pBdr>
      <w:shd w:val="solid" w:color="auto" w:fill="auto"/>
      <w:spacing w:line="360" w:lineRule="exact"/>
      <w:ind w:left="0" w:right="7412"/>
      <w:jc w:val="center"/>
    </w:pPr>
    <w:rPr>
      <w:color w:val="FFFFFF"/>
      <w:spacing w:val="-16"/>
      <w:position w:val="4"/>
      <w:sz w:val="26"/>
    </w:rPr>
  </w:style>
  <w:style w:type="paragraph" w:customStyle="1" w:styleId="PartTitle">
    <w:name w:val="Part Title"/>
    <w:basedOn w:val="Normal"/>
    <w:pPr>
      <w:framePr w:h="1080" w:hRule="exact" w:hSpace="180" w:wrap="around" w:vAnchor="page" w:hAnchor="page" w:x="1861" w:y="1201" w:anchorLock="1"/>
      <w:pBdr>
        <w:left w:val="single" w:sz="6" w:space="1" w:color="auto"/>
      </w:pBdr>
      <w:shd w:val="solid" w:color="auto" w:fill="auto"/>
      <w:spacing w:after="240" w:line="660" w:lineRule="exact"/>
      <w:ind w:left="0" w:right="7412"/>
      <w:jc w:val="center"/>
    </w:pPr>
    <w:rPr>
      <w:rFonts w:ascii="Arial Black" w:hAnsi="Arial Black"/>
      <w:color w:val="FFFFFF"/>
      <w:spacing w:val="-40"/>
      <w:position w:val="-16"/>
      <w:sz w:val="84"/>
    </w:rPr>
  </w:style>
  <w:style w:type="paragraph" w:styleId="Title">
    <w:name w:val="Title"/>
    <w:basedOn w:val="HeadingBase"/>
    <w:next w:val="Subtitle"/>
    <w:qFormat/>
    <w:pPr>
      <w:pBdr>
        <w:top w:val="single" w:sz="6" w:space="16" w:color="auto"/>
      </w:pBdr>
      <w:spacing w:before="220" w:after="60" w:line="320" w:lineRule="atLeast"/>
      <w:ind w:left="0"/>
    </w:pPr>
    <w:rPr>
      <w:rFonts w:ascii="Arial Black" w:hAnsi="Arial Black"/>
      <w:spacing w:val="-30"/>
      <w:sz w:val="40"/>
    </w:rPr>
  </w:style>
  <w:style w:type="paragraph" w:styleId="Subtitle">
    <w:name w:val="Subtitle"/>
    <w:basedOn w:val="Title"/>
    <w:next w:val="BodyText"/>
    <w:qFormat/>
    <w:pPr>
      <w:pBdr>
        <w:top w:val="none" w:sz="0" w:space="0" w:color="auto"/>
      </w:pBdr>
      <w:spacing w:before="60" w:after="120" w:line="340" w:lineRule="atLeast"/>
    </w:pPr>
    <w:rPr>
      <w:rFonts w:ascii="Arial" w:hAnsi="Arial"/>
      <w:spacing w:val="-16"/>
      <w:sz w:val="32"/>
    </w:rPr>
  </w:style>
  <w:style w:type="paragraph" w:customStyle="1" w:styleId="ChapterSubtitle">
    <w:name w:val="Chapter Subtitle"/>
    <w:basedOn w:val="Subtitle"/>
  </w:style>
  <w:style w:type="paragraph" w:customStyle="1" w:styleId="CompanyName">
    <w:name w:val="Company Name"/>
    <w:basedOn w:val="Normal"/>
    <w:pPr>
      <w:keepNext/>
      <w:keepLines/>
      <w:framePr w:w="4080" w:h="840" w:hSpace="180" w:wrap="notBeside" w:vAnchor="page" w:hAnchor="margin" w:y="913" w:anchorLock="1"/>
      <w:spacing w:line="220" w:lineRule="atLeast"/>
      <w:ind w:left="0"/>
    </w:pPr>
    <w:rPr>
      <w:rFonts w:ascii="Arial Black" w:hAnsi="Arial Black"/>
      <w:spacing w:val="-25"/>
      <w:kern w:val="28"/>
      <w:sz w:val="32"/>
    </w:rPr>
  </w:style>
  <w:style w:type="paragraph" w:customStyle="1" w:styleId="ChapterTitle">
    <w:name w:val="Chapter Title"/>
    <w:basedOn w:val="Normal"/>
    <w:pPr>
      <w:framePr w:h="1080" w:hRule="exact" w:hSpace="180" w:wrap="around" w:vAnchor="page" w:hAnchor="page" w:x="1861" w:y="1201"/>
      <w:pBdr>
        <w:left w:val="single" w:sz="6" w:space="1" w:color="auto"/>
      </w:pBdr>
      <w:shd w:val="solid" w:color="auto" w:fill="auto"/>
      <w:spacing w:after="240" w:line="660" w:lineRule="exact"/>
      <w:ind w:right="7656"/>
      <w:jc w:val="center"/>
    </w:pPr>
    <w:rPr>
      <w:rFonts w:ascii="Arial Black" w:hAnsi="Arial Black"/>
      <w:color w:val="FFFFFF"/>
      <w:spacing w:val="-40"/>
      <w:position w:val="-16"/>
      <w:sz w:val="84"/>
    </w:rPr>
  </w:style>
  <w:style w:type="character" w:styleId="CommentReference">
    <w:name w:val="annotation reference"/>
    <w:semiHidden/>
    <w:rPr>
      <w:rFonts w:ascii="Arial" w:hAnsi="Arial"/>
      <w:sz w:val="16"/>
    </w:rPr>
  </w:style>
  <w:style w:type="paragraph" w:customStyle="1" w:styleId="FootnoteBase">
    <w:name w:val="Footnote Base"/>
    <w:basedOn w:val="Normal"/>
    <w:link w:val="FootnoteBaseChar"/>
    <w:pPr>
      <w:keepLines/>
      <w:spacing w:line="200" w:lineRule="atLeast"/>
    </w:pPr>
    <w:rPr>
      <w:sz w:val="16"/>
    </w:rPr>
  </w:style>
  <w:style w:type="paragraph" w:styleId="CommentText">
    <w:name w:val="annotation text"/>
    <w:basedOn w:val="FootnoteBase"/>
    <w:link w:val="CommentTextChar"/>
    <w:semiHidden/>
  </w:style>
  <w:style w:type="paragraph" w:customStyle="1" w:styleId="TableText">
    <w:name w:val="Table Text"/>
    <w:basedOn w:val="Normal"/>
    <w:pPr>
      <w:spacing w:before="60"/>
      <w:ind w:left="0"/>
    </w:pPr>
    <w:rPr>
      <w:sz w:val="16"/>
    </w:rPr>
  </w:style>
  <w:style w:type="paragraph" w:customStyle="1" w:styleId="TitleCover">
    <w:name w:val="Title Cover"/>
    <w:basedOn w:val="HeadingBase"/>
    <w:next w:val="Normal"/>
    <w:pPr>
      <w:pBdr>
        <w:top w:val="single" w:sz="48" w:space="31" w:color="auto"/>
      </w:pBdr>
      <w:tabs>
        <w:tab w:val="left" w:pos="0"/>
      </w:tabs>
      <w:spacing w:before="240" w:after="500" w:line="640" w:lineRule="exact"/>
      <w:ind w:left="0"/>
    </w:pPr>
    <w:rPr>
      <w:rFonts w:ascii="Arial Black" w:hAnsi="Arial Black"/>
      <w:b/>
      <w:spacing w:val="-48"/>
      <w:sz w:val="64"/>
    </w:rPr>
  </w:style>
  <w:style w:type="paragraph" w:customStyle="1" w:styleId="DocumentLabel">
    <w:name w:val="Document Label"/>
    <w:basedOn w:val="TitleCover"/>
  </w:style>
  <w:style w:type="character" w:styleId="Emphasis">
    <w:name w:val="Emphasis"/>
    <w:qFormat/>
    <w:rPr>
      <w:rFonts w:ascii="Arial Black" w:hAnsi="Arial Black"/>
      <w:spacing w:val="-4"/>
      <w:sz w:val="18"/>
    </w:rPr>
  </w:style>
  <w:style w:type="character" w:styleId="EndnoteReference">
    <w:name w:val="endnote reference"/>
    <w:semiHidden/>
    <w:rPr>
      <w:vertAlign w:val="superscript"/>
    </w:rPr>
  </w:style>
  <w:style w:type="paragraph" w:styleId="EndnoteText">
    <w:name w:val="endnote text"/>
    <w:basedOn w:val="FootnoteBase"/>
    <w:semiHidden/>
  </w:style>
  <w:style w:type="paragraph" w:customStyle="1" w:styleId="HeaderBase">
    <w:name w:val="Header Base"/>
    <w:basedOn w:val="Normal"/>
    <w:pPr>
      <w:keepLines/>
      <w:tabs>
        <w:tab w:val="center" w:pos="4320"/>
        <w:tab w:val="right" w:pos="8640"/>
      </w:tabs>
      <w:spacing w:line="190" w:lineRule="atLeast"/>
    </w:pPr>
    <w:rPr>
      <w:caps/>
      <w:sz w:val="15"/>
    </w:rPr>
  </w:style>
  <w:style w:type="paragraph" w:styleId="Footer">
    <w:name w:val="footer"/>
    <w:basedOn w:val="HeaderBase"/>
  </w:style>
  <w:style w:type="paragraph" w:customStyle="1" w:styleId="FooterEven">
    <w:name w:val="Footer Even"/>
    <w:basedOn w:val="Footer"/>
    <w:pPr>
      <w:pBdr>
        <w:top w:val="single" w:sz="6" w:space="2" w:color="auto"/>
      </w:pBdr>
      <w:spacing w:before="600"/>
    </w:pPr>
  </w:style>
  <w:style w:type="paragraph" w:customStyle="1" w:styleId="FooterFirst">
    <w:name w:val="Footer First"/>
    <w:basedOn w:val="Footer"/>
    <w:pPr>
      <w:pBdr>
        <w:top w:val="single" w:sz="6" w:space="2" w:color="auto"/>
      </w:pBdr>
      <w:spacing w:before="600"/>
    </w:pPr>
  </w:style>
  <w:style w:type="paragraph" w:customStyle="1" w:styleId="FooterOdd">
    <w:name w:val="Footer Odd"/>
    <w:basedOn w:val="Footer"/>
    <w:pPr>
      <w:pBdr>
        <w:top w:val="single" w:sz="6" w:space="2" w:color="auto"/>
      </w:pBdr>
      <w:spacing w:before="600"/>
    </w:p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customStyle="1" w:styleId="HeaderEven">
    <w:name w:val="Header Even"/>
    <w:basedOn w:val="Header"/>
    <w:pPr>
      <w:pBdr>
        <w:bottom w:val="single" w:sz="6" w:space="1" w:color="auto"/>
      </w:pBdr>
      <w:spacing w:after="600"/>
    </w:pPr>
  </w:style>
  <w:style w:type="paragraph" w:customStyle="1" w:styleId="HeaderFirst">
    <w:name w:val="Header First"/>
    <w:basedOn w:val="Header"/>
    <w:pPr>
      <w:pBdr>
        <w:top w:val="single" w:sz="6" w:space="2" w:color="auto"/>
      </w:pBdr>
      <w:jc w:val="right"/>
    </w:pPr>
  </w:style>
  <w:style w:type="paragraph" w:customStyle="1" w:styleId="HeaderOdd">
    <w:name w:val="Header Odd"/>
    <w:basedOn w:val="Header"/>
    <w:pPr>
      <w:pBdr>
        <w:bottom w:val="single" w:sz="6" w:space="1" w:color="auto"/>
      </w:pBdr>
      <w:spacing w:after="600"/>
    </w:pPr>
  </w:style>
  <w:style w:type="paragraph" w:customStyle="1" w:styleId="IndexBase">
    <w:name w:val="Index Base"/>
    <w:basedOn w:val="Normal"/>
    <w:pPr>
      <w:spacing w:line="240" w:lineRule="atLeast"/>
      <w:ind w:left="360" w:hanging="360"/>
    </w:pPr>
    <w:rPr>
      <w:sz w:val="18"/>
    </w:rPr>
  </w:style>
  <w:style w:type="paragraph" w:styleId="Index1">
    <w:name w:val="index 1"/>
    <w:basedOn w:val="IndexBase"/>
    <w:autoRedefine/>
    <w:semiHidden/>
  </w:style>
  <w:style w:type="paragraph" w:styleId="Index2">
    <w:name w:val="index 2"/>
    <w:basedOn w:val="IndexBase"/>
    <w:autoRedefine/>
    <w:semiHidden/>
    <w:pPr>
      <w:spacing w:line="240" w:lineRule="auto"/>
      <w:ind w:left="720"/>
    </w:pPr>
  </w:style>
  <w:style w:type="paragraph" w:styleId="Index3">
    <w:name w:val="index 3"/>
    <w:basedOn w:val="IndexBase"/>
    <w:autoRedefine/>
    <w:semiHidden/>
    <w:pPr>
      <w:spacing w:line="240" w:lineRule="auto"/>
      <w:ind w:left="1080"/>
    </w:pPr>
  </w:style>
  <w:style w:type="paragraph" w:styleId="Index4">
    <w:name w:val="index 4"/>
    <w:basedOn w:val="IndexBase"/>
    <w:autoRedefine/>
    <w:semiHidden/>
    <w:pPr>
      <w:spacing w:line="240" w:lineRule="auto"/>
      <w:ind w:left="1440"/>
    </w:pPr>
  </w:style>
  <w:style w:type="paragraph" w:styleId="Index5">
    <w:name w:val="index 5"/>
    <w:basedOn w:val="IndexBase"/>
    <w:autoRedefine/>
    <w:semiHidden/>
    <w:pPr>
      <w:spacing w:line="240" w:lineRule="auto"/>
      <w:ind w:left="1800"/>
    </w:pPr>
  </w:style>
  <w:style w:type="paragraph" w:styleId="IndexHeading">
    <w:name w:val="index heading"/>
    <w:basedOn w:val="HeadingBase"/>
    <w:next w:val="Index1"/>
    <w:semiHidden/>
    <w:pPr>
      <w:keepLines w:val="0"/>
      <w:spacing w:before="0" w:line="480" w:lineRule="atLeast"/>
      <w:ind w:left="0"/>
    </w:pPr>
    <w:rPr>
      <w:rFonts w:ascii="Arial Black" w:hAnsi="Arial Black"/>
      <w:spacing w:val="-5"/>
      <w:kern w:val="0"/>
      <w:sz w:val="24"/>
    </w:rPr>
  </w:style>
  <w:style w:type="character" w:customStyle="1" w:styleId="Lead-inEmphasis">
    <w:name w:val="Lead-in Emphasis"/>
    <w:rPr>
      <w:rFonts w:ascii="Arial Black" w:hAnsi="Arial Black"/>
      <w:spacing w:val="-4"/>
      <w:sz w:val="18"/>
    </w:rPr>
  </w:style>
  <w:style w:type="character" w:styleId="LineNumber">
    <w:name w:val="line number"/>
    <w:rPr>
      <w:sz w:val="18"/>
    </w:rPr>
  </w:style>
  <w:style w:type="paragraph" w:styleId="List">
    <w:name w:val="List"/>
    <w:basedOn w:val="BodyText"/>
    <w:pPr>
      <w:ind w:left="1440" w:hanging="360"/>
    </w:pPr>
  </w:style>
  <w:style w:type="paragraph" w:styleId="List2">
    <w:name w:val="List 2"/>
    <w:basedOn w:val="List"/>
    <w:pPr>
      <w:ind w:left="1800"/>
    </w:pPr>
  </w:style>
  <w:style w:type="paragraph" w:styleId="List3">
    <w:name w:val="List 3"/>
    <w:basedOn w:val="List"/>
    <w:pPr>
      <w:ind w:left="2160"/>
    </w:pPr>
  </w:style>
  <w:style w:type="paragraph" w:styleId="List4">
    <w:name w:val="List 4"/>
    <w:basedOn w:val="List"/>
    <w:pPr>
      <w:ind w:left="2520"/>
    </w:pPr>
  </w:style>
  <w:style w:type="paragraph" w:styleId="List5">
    <w:name w:val="List 5"/>
    <w:basedOn w:val="List"/>
    <w:pPr>
      <w:ind w:left="2880"/>
    </w:pPr>
  </w:style>
  <w:style w:type="paragraph" w:styleId="ListBullet">
    <w:name w:val="List Bullet"/>
    <w:basedOn w:val="List"/>
    <w:autoRedefine/>
    <w:pPr>
      <w:numPr>
        <w:numId w:val="1"/>
      </w:numPr>
      <w:tabs>
        <w:tab w:val="clear" w:pos="1440"/>
      </w:tabs>
    </w:pPr>
  </w:style>
  <w:style w:type="paragraph" w:styleId="ListBullet2">
    <w:name w:val="List Bullet 2"/>
    <w:basedOn w:val="ListBullet"/>
    <w:autoRedefine/>
    <w:pPr>
      <w:ind w:left="1800"/>
    </w:pPr>
  </w:style>
  <w:style w:type="paragraph" w:styleId="ListBullet3">
    <w:name w:val="List Bullet 3"/>
    <w:basedOn w:val="ListBullet"/>
    <w:autoRedefine/>
    <w:pPr>
      <w:ind w:left="2160"/>
    </w:pPr>
  </w:style>
  <w:style w:type="paragraph" w:styleId="ListBullet4">
    <w:name w:val="List Bullet 4"/>
    <w:basedOn w:val="ListBullet"/>
    <w:autoRedefine/>
    <w:pPr>
      <w:ind w:left="2520"/>
    </w:pPr>
  </w:style>
  <w:style w:type="paragraph" w:styleId="ListBullet5">
    <w:name w:val="List Bullet 5"/>
    <w:basedOn w:val="ListBullet"/>
    <w:autoRedefine/>
    <w:pPr>
      <w:ind w:left="2880"/>
    </w:pPr>
  </w:style>
  <w:style w:type="paragraph" w:styleId="ListContinue">
    <w:name w:val="List Continue"/>
    <w:basedOn w:val="List"/>
    <w:pPr>
      <w:ind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ListNumber">
    <w:name w:val="List Number"/>
    <w:basedOn w:val="List"/>
    <w:pPr>
      <w:numPr>
        <w:numId w:val="2"/>
      </w:numPr>
    </w:pPr>
  </w:style>
  <w:style w:type="paragraph" w:styleId="ListNumber2">
    <w:name w:val="List Number 2"/>
    <w:basedOn w:val="ListNumber"/>
    <w:pPr>
      <w:ind w:left="1800"/>
    </w:pPr>
  </w:style>
  <w:style w:type="paragraph" w:styleId="ListNumber3">
    <w:name w:val="List Number 3"/>
    <w:basedOn w:val="ListNumber"/>
    <w:pPr>
      <w:ind w:left="2160"/>
    </w:pPr>
  </w:style>
  <w:style w:type="paragraph" w:styleId="ListNumber4">
    <w:name w:val="List Number 4"/>
    <w:basedOn w:val="ListNumber"/>
    <w:pPr>
      <w:ind w:left="2520"/>
    </w:pPr>
  </w:style>
  <w:style w:type="paragraph" w:styleId="ListNumber5">
    <w:name w:val="List Number 5"/>
    <w:basedOn w:val="ListNumber"/>
    <w:pPr>
      <w:ind w:left="0" w:firstLine="0"/>
    </w:pPr>
  </w:style>
  <w:style w:type="paragraph" w:customStyle="1" w:styleId="TableHeader">
    <w:name w:val="Table Header"/>
    <w:basedOn w:val="Normal"/>
    <w:pPr>
      <w:spacing w:before="60"/>
      <w:ind w:left="0"/>
      <w:jc w:val="center"/>
    </w:pPr>
    <w:rPr>
      <w:rFonts w:ascii="Arial Black" w:hAnsi="Arial Black"/>
      <w:sz w:val="16"/>
    </w:rPr>
  </w:style>
  <w:style w:type="paragraph" w:styleId="MessageHeader">
    <w:name w:val="Message Header"/>
    <w:basedOn w:val="BodyText"/>
    <w:pPr>
      <w:keepLines/>
      <w:tabs>
        <w:tab w:val="left" w:pos="3600"/>
        <w:tab w:val="left" w:pos="4680"/>
      </w:tabs>
      <w:spacing w:after="120" w:line="280" w:lineRule="exact"/>
      <w:ind w:right="2160" w:hanging="1080"/>
      <w:jc w:val="left"/>
    </w:pPr>
    <w:rPr>
      <w:spacing w:val="0"/>
      <w:sz w:val="22"/>
    </w:rPr>
  </w:style>
  <w:style w:type="paragraph" w:styleId="NormalIndent">
    <w:name w:val="Normal Indent"/>
    <w:basedOn w:val="Normal"/>
    <w:pPr>
      <w:ind w:left="1440"/>
    </w:pPr>
  </w:style>
  <w:style w:type="character" w:styleId="PageNumber">
    <w:name w:val="page number"/>
    <w:rPr>
      <w:rFonts w:ascii="Arial Black" w:hAnsi="Arial Black"/>
      <w:spacing w:val="-10"/>
      <w:sz w:val="18"/>
    </w:rPr>
  </w:style>
  <w:style w:type="paragraph" w:customStyle="1" w:styleId="PartSubtitle">
    <w:name w:val="Part Subtitle"/>
    <w:basedOn w:val="Normal"/>
    <w:next w:val="BodyText"/>
    <w:pPr>
      <w:keepNext/>
      <w:spacing w:before="360" w:after="120"/>
    </w:pPr>
    <w:rPr>
      <w:i/>
      <w:kern w:val="28"/>
      <w:sz w:val="26"/>
    </w:rPr>
  </w:style>
  <w:style w:type="paragraph" w:customStyle="1" w:styleId="ReturnAddress">
    <w:name w:val="Return Address"/>
    <w:basedOn w:val="Normal"/>
    <w:pPr>
      <w:keepLines/>
      <w:framePr w:w="5160" w:h="840" w:wrap="notBeside" w:vAnchor="page" w:hAnchor="page" w:x="6121" w:y="915" w:anchorLock="1"/>
      <w:tabs>
        <w:tab w:val="left" w:pos="2160"/>
      </w:tabs>
      <w:spacing w:line="160" w:lineRule="atLeast"/>
      <w:ind w:left="0"/>
    </w:pPr>
    <w:rPr>
      <w:spacing w:val="0"/>
      <w:sz w:val="14"/>
    </w:rPr>
  </w:style>
  <w:style w:type="paragraph" w:customStyle="1" w:styleId="SectionHeading">
    <w:name w:val="Section Heading"/>
    <w:basedOn w:val="Heading1"/>
  </w:style>
  <w:style w:type="paragraph" w:customStyle="1" w:styleId="SectionLabel">
    <w:name w:val="Section Label"/>
    <w:basedOn w:val="HeadingBase"/>
    <w:next w:val="BodyText"/>
    <w:pPr>
      <w:pBdr>
        <w:bottom w:val="single" w:sz="6" w:space="2" w:color="auto"/>
      </w:pBdr>
      <w:spacing w:before="360" w:after="960"/>
      <w:ind w:left="0"/>
    </w:pPr>
    <w:rPr>
      <w:rFonts w:ascii="Arial Black" w:hAnsi="Arial Black"/>
      <w:spacing w:val="-35"/>
      <w:sz w:val="54"/>
    </w:rPr>
  </w:style>
  <w:style w:type="character" w:customStyle="1" w:styleId="Slogan">
    <w:name w:val="Slogan"/>
    <w:rPr>
      <w:i/>
      <w:spacing w:val="-6"/>
      <w:sz w:val="24"/>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pPr>
    <w:rPr>
      <w:rFonts w:ascii="Arial" w:hAnsi="Arial"/>
      <w:b w:val="0"/>
      <w:spacing w:val="-30"/>
      <w:sz w:val="48"/>
    </w:rPr>
  </w:style>
  <w:style w:type="character" w:customStyle="1" w:styleId="Superscript">
    <w:name w:val="Superscript"/>
    <w:rPr>
      <w:b/>
      <w:vertAlign w:val="superscript"/>
    </w:rPr>
  </w:style>
  <w:style w:type="paragraph" w:styleId="TableofAuthorities">
    <w:name w:val="table of authorities"/>
    <w:basedOn w:val="Normal"/>
    <w:semiHidden/>
    <w:pPr>
      <w:tabs>
        <w:tab w:val="right" w:leader="dot" w:pos="7560"/>
      </w:tabs>
      <w:ind w:left="1440" w:hanging="360"/>
    </w:pPr>
  </w:style>
  <w:style w:type="paragraph" w:customStyle="1" w:styleId="TOCBase">
    <w:name w:val="TOC Base"/>
    <w:basedOn w:val="Normal"/>
    <w:pPr>
      <w:tabs>
        <w:tab w:val="right" w:leader="dot" w:pos="6480"/>
      </w:tabs>
      <w:spacing w:after="240" w:line="240" w:lineRule="atLeast"/>
      <w:ind w:left="0"/>
    </w:pPr>
  </w:style>
  <w:style w:type="paragraph" w:styleId="TableofFigures">
    <w:name w:val="table of figures"/>
    <w:basedOn w:val="TOCBase"/>
    <w:semiHidden/>
    <w:pPr>
      <w:ind w:left="1440" w:hanging="360"/>
    </w:pPr>
  </w:style>
  <w:style w:type="paragraph" w:styleId="TOAHeading">
    <w:name w:val="toa heading"/>
    <w:basedOn w:val="Normal"/>
    <w:next w:val="TableofAuthorities"/>
    <w:semiHidden/>
    <w:pPr>
      <w:keepNext/>
      <w:spacing w:line="480" w:lineRule="atLeast"/>
    </w:pPr>
    <w:rPr>
      <w:rFonts w:ascii="Arial Black" w:hAnsi="Arial Black"/>
      <w:b/>
      <w:spacing w:val="-10"/>
      <w:kern w:val="28"/>
    </w:rPr>
  </w:style>
  <w:style w:type="paragraph" w:styleId="TOC1">
    <w:name w:val="toc 1"/>
    <w:basedOn w:val="TOCBase"/>
    <w:autoRedefine/>
    <w:uiPriority w:val="39"/>
    <w:pPr>
      <w:tabs>
        <w:tab w:val="clear" w:pos="6480"/>
        <w:tab w:val="right" w:leader="dot" w:pos="8460"/>
      </w:tabs>
      <w:spacing w:before="80" w:after="80"/>
    </w:pPr>
    <w:rPr>
      <w:noProof/>
      <w:spacing w:val="-4"/>
      <w:szCs w:val="24"/>
    </w:rPr>
  </w:style>
  <w:style w:type="paragraph" w:styleId="TOC2">
    <w:name w:val="toc 2"/>
    <w:basedOn w:val="TOCBase"/>
    <w:autoRedefine/>
    <w:uiPriority w:val="39"/>
    <w:pPr>
      <w:tabs>
        <w:tab w:val="clear" w:pos="6480"/>
        <w:tab w:val="right" w:leader="dot" w:pos="8460"/>
      </w:tabs>
      <w:spacing w:before="80" w:after="80"/>
      <w:ind w:left="360"/>
    </w:pPr>
    <w:rPr>
      <w:noProof/>
    </w:rPr>
  </w:style>
  <w:style w:type="paragraph" w:styleId="TOC3">
    <w:name w:val="toc 3"/>
    <w:basedOn w:val="TOCBase"/>
    <w:autoRedefine/>
    <w:uiPriority w:val="39"/>
    <w:pPr>
      <w:spacing w:before="80" w:after="80"/>
      <w:ind w:left="360"/>
    </w:pPr>
  </w:style>
  <w:style w:type="paragraph" w:styleId="TOC4">
    <w:name w:val="toc 4"/>
    <w:basedOn w:val="TOCBase"/>
    <w:autoRedefine/>
    <w:semiHidden/>
    <w:pPr>
      <w:ind w:left="360"/>
    </w:pPr>
  </w:style>
  <w:style w:type="paragraph" w:styleId="TOC5">
    <w:name w:val="toc 5"/>
    <w:basedOn w:val="TOCBase"/>
    <w:autoRedefine/>
    <w:semiHidden/>
    <w:pPr>
      <w:ind w:left="36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pPr>
      <w:spacing w:after="120"/>
      <w:ind w:left="0"/>
      <w:jc w:val="both"/>
    </w:pPr>
    <w:rPr>
      <w:rFonts w:ascii="Times New Roman" w:hAnsi="Times New Roman"/>
      <w:spacing w:val="0"/>
      <w:sz w:val="22"/>
    </w:rPr>
  </w:style>
  <w:style w:type="character" w:styleId="Hyperlink">
    <w:name w:val="Hyperlink"/>
    <w:uiPriority w:val="99"/>
    <w:rPr>
      <w:color w:val="0000FF"/>
      <w:u w:val="single"/>
    </w:rPr>
  </w:style>
  <w:style w:type="paragraph" w:customStyle="1" w:styleId="ECUBODYTEXT">
    <w:name w:val="ECU BODY TEXT"/>
    <w:basedOn w:val="Normal"/>
    <w:pPr>
      <w:keepLines/>
      <w:widowControl w:val="0"/>
      <w:spacing w:line="240" w:lineRule="exact"/>
      <w:ind w:left="1440" w:firstLine="187"/>
    </w:pPr>
    <w:rPr>
      <w:spacing w:val="0"/>
      <w:sz w:val="18"/>
    </w:rPr>
  </w:style>
  <w:style w:type="paragraph" w:customStyle="1" w:styleId="Text">
    <w:name w:val="Text"/>
    <w:basedOn w:val="Normal"/>
    <w:pPr>
      <w:keepLines/>
      <w:suppressLineNumbers/>
      <w:suppressAutoHyphens/>
      <w:spacing w:after="160"/>
      <w:ind w:left="0"/>
    </w:pPr>
    <w:rPr>
      <w:rFonts w:ascii="Times New Roman" w:hAnsi="Times New Roman"/>
      <w:spacing w:val="0"/>
      <w:kern w:val="20"/>
      <w:sz w:val="21"/>
    </w:rPr>
  </w:style>
  <w:style w:type="paragraph" w:styleId="DocumentMap">
    <w:name w:val="Document Map"/>
    <w:basedOn w:val="Normal"/>
    <w:semiHidden/>
    <w:pPr>
      <w:shd w:val="clear" w:color="auto" w:fill="000080"/>
    </w:pPr>
    <w:rPr>
      <w:rFonts w:ascii="Tahoma" w:hAnsi="Tahoma"/>
    </w:rPr>
  </w:style>
  <w:style w:type="paragraph" w:customStyle="1" w:styleId="Body-noindent">
    <w:name w:val="Body-no indent"/>
    <w:next w:val="Normal"/>
    <w:pPr>
      <w:widowControl w:val="0"/>
      <w:tabs>
        <w:tab w:val="left" w:pos="7920"/>
      </w:tabs>
      <w:spacing w:before="120" w:line="280" w:lineRule="exact"/>
      <w:ind w:right="-14"/>
    </w:pPr>
    <w:rPr>
      <w:rFonts w:ascii="Arial" w:hAnsi="Arial"/>
      <w:sz w:val="19"/>
    </w:rPr>
  </w:style>
  <w:style w:type="paragraph" w:customStyle="1" w:styleId="Bullet1">
    <w:name w:val="Bullet 1"/>
    <w:basedOn w:val="Normal"/>
    <w:pPr>
      <w:widowControl w:val="0"/>
      <w:tabs>
        <w:tab w:val="num" w:pos="720"/>
        <w:tab w:val="left" w:pos="7920"/>
      </w:tabs>
      <w:spacing w:line="280" w:lineRule="exact"/>
      <w:ind w:left="720" w:hanging="360"/>
    </w:pPr>
    <w:rPr>
      <w:spacing w:val="0"/>
      <w:sz w:val="19"/>
    </w:rPr>
  </w:style>
  <w:style w:type="paragraph" w:styleId="BodyTextIndent2">
    <w:name w:val="Body Text Indent 2"/>
    <w:basedOn w:val="Normal"/>
    <w:pPr>
      <w:ind w:left="1440"/>
    </w:pPr>
  </w:style>
  <w:style w:type="paragraph" w:styleId="BodyTextIndent3">
    <w:name w:val="Body Text Indent 3"/>
    <w:basedOn w:val="Normal"/>
    <w:pPr>
      <w:pBdr>
        <w:top w:val="single" w:sz="4" w:space="1" w:color="auto"/>
        <w:left w:val="single" w:sz="4" w:space="4" w:color="auto"/>
        <w:bottom w:val="single" w:sz="4" w:space="1" w:color="auto"/>
        <w:right w:val="single" w:sz="4" w:space="4" w:color="auto"/>
      </w:pBdr>
      <w:jc w:val="both"/>
    </w:pPr>
    <w:rPr>
      <w:b/>
      <w:i/>
    </w:rPr>
  </w:style>
  <w:style w:type="paragraph" w:customStyle="1" w:styleId="H2">
    <w:name w:val="H2"/>
    <w:basedOn w:val="Normal"/>
    <w:next w:val="Normal"/>
    <w:pPr>
      <w:keepNext/>
      <w:spacing w:before="100" w:after="100"/>
      <w:ind w:left="0"/>
      <w:outlineLvl w:val="2"/>
    </w:pPr>
    <w:rPr>
      <w:rFonts w:ascii="Times New Roman" w:hAnsi="Times New Roman"/>
      <w:b/>
      <w:snapToGrid w:val="0"/>
      <w:spacing w:val="0"/>
      <w:sz w:val="36"/>
    </w:rPr>
  </w:style>
  <w:style w:type="character" w:styleId="FollowedHyperlink">
    <w:name w:val="FollowedHyperlink"/>
    <w:rPr>
      <w:color w:val="800080"/>
      <w:u w:val="single"/>
    </w:rPr>
  </w:style>
  <w:style w:type="paragraph" w:customStyle="1" w:styleId="Bullet">
    <w:name w:val="Bullet"/>
    <w:basedOn w:val="Normal"/>
    <w:pPr>
      <w:spacing w:before="120" w:after="60"/>
      <w:ind w:left="994" w:hanging="274"/>
    </w:pPr>
    <w:rPr>
      <w:rFonts w:ascii="Times New Roman" w:hAnsi="Times New Roman"/>
      <w:color w:val="000000"/>
      <w:spacing w:val="0"/>
      <w:sz w:val="22"/>
    </w:rPr>
  </w:style>
  <w:style w:type="paragraph" w:customStyle="1" w:styleId="Headline">
    <w:name w:val="Headline"/>
    <w:pPr>
      <w:spacing w:line="640" w:lineRule="atLeast"/>
    </w:pPr>
    <w:rPr>
      <w:rFonts w:ascii="B Helvetica Bold" w:hAnsi="B Helvetica Bold"/>
      <w:sz w:val="64"/>
    </w:rPr>
  </w:style>
  <w:style w:type="character" w:styleId="Strong">
    <w:name w:val="Strong"/>
    <w:qFormat/>
    <w:rPr>
      <w:b/>
      <w:bCs/>
    </w:rPr>
  </w:style>
  <w:style w:type="paragraph" w:styleId="BodyText3">
    <w:name w:val="Body Text 3"/>
    <w:basedOn w:val="Normal"/>
    <w:pPr>
      <w:ind w:left="0"/>
    </w:pPr>
    <w:rPr>
      <w:sz w:val="16"/>
    </w:rPr>
  </w:style>
  <w:style w:type="paragraph" w:customStyle="1" w:styleId="Legalese">
    <w:name w:val="Legalese"/>
    <w:basedOn w:val="Normal"/>
    <w:pPr>
      <w:tabs>
        <w:tab w:val="left" w:pos="4440"/>
      </w:tabs>
      <w:spacing w:after="70" w:line="140" w:lineRule="exact"/>
      <w:ind w:left="3768"/>
    </w:pPr>
    <w:rPr>
      <w:i/>
      <w:noProof/>
      <w:spacing w:val="0"/>
      <w:sz w:val="13"/>
      <w:lang w:bidi="he-IL"/>
    </w:rPr>
  </w:style>
  <w:style w:type="paragraph" w:customStyle="1" w:styleId="xl22">
    <w:name w:val="xl22"/>
    <w:basedOn w:val="Normal"/>
    <w:pPr>
      <w:pBdr>
        <w:top w:val="single" w:sz="4" w:space="0" w:color="auto"/>
        <w:left w:val="single" w:sz="4" w:space="0" w:color="auto"/>
        <w:bottom w:val="single" w:sz="4" w:space="0" w:color="auto"/>
        <w:right w:val="single" w:sz="4" w:space="0" w:color="auto"/>
      </w:pBdr>
      <w:spacing w:before="100" w:beforeAutospacing="1" w:after="100" w:afterAutospacing="1"/>
      <w:ind w:left="0"/>
      <w:textAlignment w:val="top"/>
    </w:pPr>
    <w:rPr>
      <w:rFonts w:eastAsia="Arial Unicode MS" w:cs="Arial"/>
      <w:spacing w:val="0"/>
      <w:sz w:val="16"/>
      <w:szCs w:val="16"/>
    </w:rPr>
  </w:style>
  <w:style w:type="paragraph" w:customStyle="1" w:styleId="xl23">
    <w:name w:val="xl23"/>
    <w:basedOn w:val="Normal"/>
    <w:pPr>
      <w:pBdr>
        <w:top w:val="single" w:sz="4" w:space="0" w:color="auto"/>
        <w:bottom w:val="single" w:sz="4" w:space="0" w:color="auto"/>
        <w:right w:val="single" w:sz="4" w:space="0" w:color="auto"/>
      </w:pBdr>
      <w:spacing w:before="100" w:beforeAutospacing="1" w:after="100" w:afterAutospacing="1"/>
      <w:ind w:left="0"/>
      <w:textAlignment w:val="top"/>
    </w:pPr>
    <w:rPr>
      <w:rFonts w:eastAsia="Arial Unicode MS" w:cs="Arial"/>
      <w:spacing w:val="0"/>
      <w:sz w:val="16"/>
      <w:szCs w:val="16"/>
    </w:rPr>
  </w:style>
  <w:style w:type="paragraph" w:customStyle="1" w:styleId="xl24">
    <w:name w:val="xl24"/>
    <w:basedOn w:val="Normal"/>
    <w:pPr>
      <w:spacing w:before="100" w:beforeAutospacing="1" w:after="100" w:afterAutospacing="1"/>
      <w:ind w:left="0"/>
    </w:pPr>
    <w:rPr>
      <w:rFonts w:eastAsia="Arial Unicode MS" w:cs="Arial"/>
      <w:spacing w:val="0"/>
      <w:sz w:val="16"/>
      <w:szCs w:val="16"/>
    </w:rPr>
  </w:style>
  <w:style w:type="paragraph" w:customStyle="1" w:styleId="xl25">
    <w:name w:val="xl25"/>
    <w:basedOn w:val="Normal"/>
    <w:pPr>
      <w:pBdr>
        <w:bottom w:val="single" w:sz="4" w:space="0" w:color="auto"/>
        <w:right w:val="single" w:sz="4" w:space="0" w:color="auto"/>
      </w:pBdr>
      <w:spacing w:before="100" w:beforeAutospacing="1" w:after="100" w:afterAutospacing="1"/>
      <w:ind w:left="0"/>
      <w:textAlignment w:val="top"/>
    </w:pPr>
    <w:rPr>
      <w:rFonts w:eastAsia="Arial Unicode MS" w:cs="Arial"/>
      <w:spacing w:val="0"/>
      <w:sz w:val="16"/>
      <w:szCs w:val="16"/>
    </w:rPr>
  </w:style>
  <w:style w:type="paragraph" w:customStyle="1" w:styleId="xl26">
    <w:name w:val="xl26"/>
    <w:basedOn w:val="Normal"/>
    <w:pPr>
      <w:pBdr>
        <w:top w:val="single" w:sz="4" w:space="0" w:color="auto"/>
        <w:left w:val="single" w:sz="4" w:space="0" w:color="auto"/>
        <w:bottom w:val="single" w:sz="4" w:space="0" w:color="auto"/>
      </w:pBdr>
      <w:spacing w:before="100" w:beforeAutospacing="1" w:after="100" w:afterAutospacing="1"/>
      <w:ind w:left="0"/>
      <w:jc w:val="center"/>
      <w:textAlignment w:val="top"/>
    </w:pPr>
    <w:rPr>
      <w:rFonts w:eastAsia="Arial Unicode MS" w:cs="Arial"/>
      <w:b/>
      <w:bCs/>
      <w:spacing w:val="0"/>
      <w:sz w:val="16"/>
      <w:szCs w:val="16"/>
    </w:rPr>
  </w:style>
  <w:style w:type="paragraph" w:customStyle="1" w:styleId="xl27">
    <w:name w:val="xl27"/>
    <w:basedOn w:val="Normal"/>
    <w:pPr>
      <w:pBdr>
        <w:top w:val="single" w:sz="4" w:space="0" w:color="auto"/>
        <w:bottom w:val="single" w:sz="4" w:space="0" w:color="auto"/>
      </w:pBdr>
      <w:spacing w:before="100" w:beforeAutospacing="1" w:after="100" w:afterAutospacing="1"/>
      <w:ind w:left="0"/>
      <w:jc w:val="center"/>
      <w:textAlignment w:val="top"/>
    </w:pPr>
    <w:rPr>
      <w:rFonts w:eastAsia="Arial Unicode MS" w:cs="Arial"/>
      <w:b/>
      <w:bCs/>
      <w:spacing w:val="0"/>
      <w:sz w:val="16"/>
      <w:szCs w:val="16"/>
    </w:rPr>
  </w:style>
  <w:style w:type="paragraph" w:customStyle="1" w:styleId="xl28">
    <w:name w:val="xl28"/>
    <w:basedOn w:val="Normal"/>
    <w:pPr>
      <w:pBdr>
        <w:top w:val="single" w:sz="4" w:space="0" w:color="auto"/>
        <w:bottom w:val="single" w:sz="4" w:space="0" w:color="auto"/>
        <w:right w:val="single" w:sz="4" w:space="0" w:color="auto"/>
      </w:pBdr>
      <w:spacing w:before="100" w:beforeAutospacing="1" w:after="100" w:afterAutospacing="1"/>
      <w:ind w:left="0"/>
      <w:jc w:val="center"/>
      <w:textAlignment w:val="top"/>
    </w:pPr>
    <w:rPr>
      <w:rFonts w:eastAsia="Arial Unicode MS" w:cs="Arial"/>
      <w:b/>
      <w:bCs/>
      <w:spacing w:val="0"/>
      <w:sz w:val="16"/>
      <w:szCs w:val="16"/>
    </w:rPr>
  </w:style>
  <w:style w:type="paragraph" w:customStyle="1" w:styleId="xl29">
    <w:name w:val="xl29"/>
    <w:basedOn w:val="Normal"/>
    <w:pPr>
      <w:pBdr>
        <w:bottom w:val="single" w:sz="4" w:space="0" w:color="auto"/>
        <w:right w:val="single" w:sz="4" w:space="0" w:color="auto"/>
      </w:pBdr>
      <w:spacing w:before="100" w:beforeAutospacing="1" w:after="100" w:afterAutospacing="1"/>
      <w:ind w:left="0"/>
      <w:textAlignment w:val="top"/>
    </w:pPr>
    <w:rPr>
      <w:rFonts w:eastAsia="Arial Unicode MS" w:cs="Arial"/>
      <w:b/>
      <w:bCs/>
      <w:spacing w:val="0"/>
      <w:sz w:val="16"/>
      <w:szCs w:val="16"/>
    </w:rPr>
  </w:style>
  <w:style w:type="paragraph" w:customStyle="1" w:styleId="xl30">
    <w:name w:val="xl30"/>
    <w:basedOn w:val="Normal"/>
    <w:pPr>
      <w:pBdr>
        <w:bottom w:val="single" w:sz="4" w:space="0" w:color="auto"/>
        <w:right w:val="single" w:sz="4" w:space="0" w:color="auto"/>
      </w:pBdr>
      <w:shd w:val="clear" w:color="auto" w:fill="FFFF00"/>
      <w:spacing w:before="100" w:beforeAutospacing="1" w:after="100" w:afterAutospacing="1"/>
      <w:ind w:left="0"/>
      <w:textAlignment w:val="top"/>
    </w:pPr>
    <w:rPr>
      <w:rFonts w:eastAsia="Arial Unicode MS" w:cs="Arial"/>
      <w:spacing w:val="0"/>
      <w:sz w:val="16"/>
      <w:szCs w:val="16"/>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pacing w:before="100" w:beforeAutospacing="1" w:after="100" w:afterAutospacing="1"/>
      <w:ind w:left="0"/>
    </w:pPr>
    <w:rPr>
      <w:rFonts w:eastAsia="Arial Unicode MS" w:cs="Arial"/>
      <w:spacing w:val="0"/>
      <w:sz w:val="16"/>
      <w:szCs w:val="16"/>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ind w:left="0"/>
      <w:textAlignment w:val="top"/>
    </w:pPr>
    <w:rPr>
      <w:rFonts w:eastAsia="Arial Unicode MS" w:cs="Arial"/>
      <w:b/>
      <w:bCs/>
      <w:spacing w:val="0"/>
      <w:sz w:val="16"/>
      <w:szCs w:val="16"/>
    </w:rPr>
  </w:style>
  <w:style w:type="paragraph" w:customStyle="1" w:styleId="xl33">
    <w:name w:val="xl33"/>
    <w:basedOn w:val="Normal"/>
    <w:pPr>
      <w:pBdr>
        <w:bottom w:val="single" w:sz="4" w:space="0" w:color="auto"/>
        <w:right w:val="single" w:sz="4" w:space="0" w:color="auto"/>
      </w:pBdr>
      <w:shd w:val="clear" w:color="auto" w:fill="99CC00"/>
      <w:spacing w:before="100" w:beforeAutospacing="1" w:after="100" w:afterAutospacing="1"/>
      <w:ind w:left="0"/>
      <w:textAlignment w:val="top"/>
    </w:pPr>
    <w:rPr>
      <w:rFonts w:eastAsia="Arial Unicode MS" w:cs="Arial"/>
      <w:spacing w:val="0"/>
      <w:sz w:val="16"/>
      <w:szCs w:val="16"/>
    </w:rPr>
  </w:style>
  <w:style w:type="paragraph" w:customStyle="1" w:styleId="xl34">
    <w:name w:val="xl34"/>
    <w:basedOn w:val="Normal"/>
    <w:pPr>
      <w:spacing w:before="100" w:beforeAutospacing="1" w:after="100" w:afterAutospacing="1"/>
      <w:ind w:left="0"/>
    </w:pPr>
    <w:rPr>
      <w:rFonts w:eastAsia="Arial Unicode MS" w:cs="Arial"/>
      <w:b/>
      <w:bCs/>
      <w:i/>
      <w:iCs/>
      <w:spacing w:val="0"/>
      <w:sz w:val="16"/>
      <w:szCs w:val="16"/>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ind w:left="0"/>
      <w:textAlignment w:val="top"/>
    </w:pPr>
    <w:rPr>
      <w:rFonts w:eastAsia="Arial Unicode MS" w:cs="Arial"/>
      <w:b/>
      <w:bCs/>
      <w:i/>
      <w:iCs/>
      <w:spacing w:val="0"/>
      <w:sz w:val="16"/>
      <w:szCs w:val="16"/>
    </w:rPr>
  </w:style>
  <w:style w:type="paragraph" w:customStyle="1" w:styleId="xl36">
    <w:name w:val="xl36"/>
    <w:basedOn w:val="Normal"/>
    <w:pPr>
      <w:pBdr>
        <w:left w:val="single" w:sz="4" w:space="0" w:color="auto"/>
        <w:bottom w:val="single" w:sz="4" w:space="0" w:color="auto"/>
        <w:right w:val="single" w:sz="4" w:space="0" w:color="auto"/>
      </w:pBdr>
      <w:spacing w:before="100" w:beforeAutospacing="1" w:after="100" w:afterAutospacing="1"/>
      <w:ind w:left="0"/>
      <w:textAlignment w:val="top"/>
    </w:pPr>
    <w:rPr>
      <w:rFonts w:eastAsia="Arial Unicode MS" w:cs="Arial"/>
      <w:b/>
      <w:bCs/>
      <w:i/>
      <w:iCs/>
      <w:spacing w:val="0"/>
      <w:sz w:val="16"/>
      <w:szCs w:val="16"/>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pacing w:before="100" w:beforeAutospacing="1" w:after="100" w:afterAutospacing="1"/>
      <w:ind w:left="0"/>
    </w:pPr>
    <w:rPr>
      <w:rFonts w:eastAsia="Arial Unicode MS" w:cs="Arial"/>
      <w:b/>
      <w:bCs/>
      <w:i/>
      <w:iCs/>
      <w:spacing w:val="0"/>
      <w:sz w:val="16"/>
      <w:szCs w:val="16"/>
    </w:rPr>
  </w:style>
  <w:style w:type="paragraph" w:customStyle="1" w:styleId="xl38">
    <w:name w:val="xl38"/>
    <w:basedOn w:val="Normal"/>
    <w:pPr>
      <w:pBdr>
        <w:bottom w:val="single" w:sz="4" w:space="0" w:color="auto"/>
        <w:right w:val="single" w:sz="4" w:space="0" w:color="auto"/>
      </w:pBdr>
      <w:shd w:val="clear" w:color="auto" w:fill="0000FF"/>
      <w:spacing w:before="100" w:beforeAutospacing="1" w:after="100" w:afterAutospacing="1"/>
      <w:ind w:left="0"/>
      <w:textAlignment w:val="top"/>
    </w:pPr>
    <w:rPr>
      <w:rFonts w:eastAsia="Arial Unicode MS" w:cs="Arial"/>
      <w:spacing w:val="0"/>
      <w:sz w:val="16"/>
      <w:szCs w:val="16"/>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ind w:left="0"/>
      <w:textAlignment w:val="top"/>
    </w:pPr>
    <w:rPr>
      <w:rFonts w:eastAsia="Arial Unicode MS" w:cs="Arial"/>
      <w:spacing w:val="0"/>
      <w:sz w:val="16"/>
      <w:szCs w:val="16"/>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ind w:left="0"/>
      <w:textAlignment w:val="top"/>
    </w:pPr>
    <w:rPr>
      <w:rFonts w:eastAsia="Arial Unicode MS" w:cs="Arial"/>
      <w:spacing w:val="0"/>
      <w:sz w:val="16"/>
      <w:szCs w:val="16"/>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993366"/>
      <w:spacing w:before="100" w:beforeAutospacing="1" w:after="100" w:afterAutospacing="1"/>
      <w:ind w:left="0"/>
      <w:textAlignment w:val="top"/>
    </w:pPr>
    <w:rPr>
      <w:rFonts w:eastAsia="Arial Unicode MS" w:cs="Arial"/>
      <w:spacing w:val="0"/>
      <w:sz w:val="16"/>
      <w:szCs w:val="16"/>
    </w:rPr>
  </w:style>
  <w:style w:type="paragraph" w:customStyle="1" w:styleId="xl42">
    <w:name w:val="xl42"/>
    <w:basedOn w:val="Normal"/>
    <w:pPr>
      <w:pBdr>
        <w:bottom w:val="single" w:sz="4" w:space="0" w:color="auto"/>
        <w:right w:val="single" w:sz="4" w:space="0" w:color="auto"/>
      </w:pBdr>
      <w:spacing w:before="100" w:beforeAutospacing="1" w:after="100" w:afterAutospacing="1"/>
      <w:ind w:left="0" w:firstLineChars="100" w:firstLine="100"/>
      <w:textAlignment w:val="top"/>
    </w:pPr>
    <w:rPr>
      <w:rFonts w:eastAsia="Arial Unicode MS" w:cs="Arial"/>
      <w:b/>
      <w:bCs/>
      <w:spacing w:val="0"/>
      <w:sz w:val="16"/>
      <w:szCs w:val="16"/>
    </w:rPr>
  </w:style>
  <w:style w:type="paragraph" w:customStyle="1" w:styleId="xl43">
    <w:name w:val="xl43"/>
    <w:basedOn w:val="Normal"/>
    <w:pPr>
      <w:pBdr>
        <w:bottom w:val="single" w:sz="4" w:space="0" w:color="auto"/>
        <w:right w:val="single" w:sz="4" w:space="0" w:color="auto"/>
      </w:pBdr>
      <w:spacing w:before="100" w:beforeAutospacing="1" w:after="100" w:afterAutospacing="1"/>
      <w:ind w:left="0" w:firstLineChars="100" w:firstLine="100"/>
      <w:textAlignment w:val="top"/>
    </w:pPr>
    <w:rPr>
      <w:rFonts w:eastAsia="Arial Unicode MS" w:cs="Arial"/>
      <w:spacing w:val="0"/>
      <w:sz w:val="16"/>
      <w:szCs w:val="16"/>
    </w:rPr>
  </w:style>
  <w:style w:type="paragraph" w:customStyle="1" w:styleId="xl44">
    <w:name w:val="xl44"/>
    <w:basedOn w:val="Normal"/>
    <w:pPr>
      <w:pBdr>
        <w:bottom w:val="single" w:sz="4" w:space="0" w:color="auto"/>
        <w:right w:val="single" w:sz="4" w:space="0" w:color="auto"/>
      </w:pBdr>
      <w:spacing w:before="100" w:beforeAutospacing="1" w:after="100" w:afterAutospacing="1"/>
      <w:ind w:left="0" w:firstLineChars="200" w:firstLine="200"/>
      <w:textAlignment w:val="top"/>
    </w:pPr>
    <w:rPr>
      <w:rFonts w:eastAsia="Arial Unicode MS" w:cs="Arial"/>
      <w:spacing w:val="0"/>
      <w:sz w:val="16"/>
      <w:szCs w:val="16"/>
    </w:rPr>
  </w:style>
  <w:style w:type="paragraph" w:customStyle="1" w:styleId="xl45">
    <w:name w:val="xl45"/>
    <w:basedOn w:val="Normal"/>
    <w:pPr>
      <w:pBdr>
        <w:top w:val="single" w:sz="4" w:space="0" w:color="auto"/>
        <w:left w:val="single" w:sz="4" w:space="9" w:color="auto"/>
        <w:bottom w:val="single" w:sz="4" w:space="0" w:color="auto"/>
        <w:right w:val="single" w:sz="4" w:space="0" w:color="auto"/>
      </w:pBdr>
      <w:spacing w:before="100" w:beforeAutospacing="1" w:after="100" w:afterAutospacing="1"/>
      <w:ind w:left="0" w:firstLineChars="100" w:firstLine="100"/>
    </w:pPr>
    <w:rPr>
      <w:rFonts w:eastAsia="Arial Unicode MS" w:cs="Arial"/>
      <w:b/>
      <w:bCs/>
      <w:i/>
      <w:iCs/>
      <w:spacing w:val="0"/>
      <w:sz w:val="16"/>
      <w:szCs w:val="16"/>
    </w:rPr>
  </w:style>
  <w:style w:type="paragraph" w:customStyle="1" w:styleId="xl46">
    <w:name w:val="xl46"/>
    <w:basedOn w:val="Normal"/>
    <w:pPr>
      <w:pBdr>
        <w:top w:val="single" w:sz="4" w:space="0" w:color="auto"/>
        <w:left w:val="single" w:sz="4" w:space="18" w:color="auto"/>
        <w:bottom w:val="single" w:sz="4" w:space="0" w:color="auto"/>
        <w:right w:val="single" w:sz="4" w:space="0" w:color="auto"/>
      </w:pBdr>
      <w:spacing w:before="100" w:beforeAutospacing="1" w:after="100" w:afterAutospacing="1"/>
      <w:ind w:left="0" w:firstLineChars="200" w:firstLine="200"/>
      <w:textAlignment w:val="top"/>
    </w:pPr>
    <w:rPr>
      <w:rFonts w:eastAsia="Arial Unicode MS" w:cs="Arial"/>
      <w:spacing w:val="0"/>
      <w:sz w:val="16"/>
      <w:szCs w:val="16"/>
    </w:rPr>
  </w:style>
  <w:style w:type="paragraph" w:customStyle="1" w:styleId="xl47">
    <w:name w:val="xl47"/>
    <w:basedOn w:val="Normal"/>
    <w:pPr>
      <w:pBdr>
        <w:top w:val="single" w:sz="4" w:space="0" w:color="auto"/>
        <w:left w:val="single" w:sz="4" w:space="18" w:color="auto"/>
        <w:bottom w:val="single" w:sz="4" w:space="0" w:color="auto"/>
        <w:right w:val="single" w:sz="4" w:space="0" w:color="auto"/>
      </w:pBdr>
      <w:spacing w:before="100" w:beforeAutospacing="1" w:after="100" w:afterAutospacing="1"/>
      <w:ind w:left="0" w:firstLineChars="200" w:firstLine="200"/>
    </w:pPr>
    <w:rPr>
      <w:rFonts w:eastAsia="Arial Unicode MS" w:cs="Arial"/>
      <w:spacing w:val="0"/>
      <w:sz w:val="16"/>
      <w:szCs w:val="16"/>
    </w:rPr>
  </w:style>
  <w:style w:type="paragraph" w:customStyle="1" w:styleId="xl48">
    <w:name w:val="xl48"/>
    <w:basedOn w:val="Normal"/>
    <w:pPr>
      <w:pBdr>
        <w:bottom w:val="single" w:sz="4" w:space="0" w:color="auto"/>
        <w:right w:val="single" w:sz="4" w:space="0" w:color="auto"/>
      </w:pBdr>
      <w:spacing w:before="100" w:beforeAutospacing="1" w:after="100" w:afterAutospacing="1"/>
      <w:ind w:left="0" w:firstLineChars="100" w:firstLine="100"/>
      <w:textAlignment w:val="top"/>
    </w:pPr>
    <w:rPr>
      <w:rFonts w:eastAsia="Arial Unicode MS" w:cs="Arial"/>
      <w:b/>
      <w:bCs/>
      <w:i/>
      <w:iCs/>
      <w:spacing w:val="0"/>
      <w:sz w:val="16"/>
      <w:szCs w:val="16"/>
    </w:rPr>
  </w:style>
  <w:style w:type="paragraph" w:customStyle="1" w:styleId="xl49">
    <w:name w:val="xl49"/>
    <w:basedOn w:val="Normal"/>
    <w:pPr>
      <w:pBdr>
        <w:bottom w:val="single" w:sz="4" w:space="0" w:color="auto"/>
        <w:right w:val="single" w:sz="4" w:space="0" w:color="auto"/>
      </w:pBdr>
      <w:spacing w:before="100" w:beforeAutospacing="1" w:after="100" w:afterAutospacing="1"/>
      <w:ind w:left="0" w:firstLineChars="200" w:firstLine="200"/>
      <w:textAlignment w:val="top"/>
    </w:pPr>
    <w:rPr>
      <w:rFonts w:eastAsia="Arial Unicode MS" w:cs="Arial"/>
      <w:b/>
      <w:bCs/>
      <w:spacing w:val="0"/>
      <w:sz w:val="16"/>
      <w:szCs w:val="16"/>
    </w:rPr>
  </w:style>
  <w:style w:type="paragraph" w:customStyle="1" w:styleId="xl50">
    <w:name w:val="xl50"/>
    <w:basedOn w:val="Normal"/>
    <w:pPr>
      <w:pBdr>
        <w:bottom w:val="single" w:sz="4" w:space="0" w:color="auto"/>
        <w:right w:val="single" w:sz="4" w:space="0" w:color="auto"/>
      </w:pBdr>
      <w:spacing w:before="100" w:beforeAutospacing="1" w:after="100" w:afterAutospacing="1"/>
      <w:ind w:left="0" w:firstLineChars="300" w:firstLine="300"/>
      <w:textAlignment w:val="top"/>
    </w:pPr>
    <w:rPr>
      <w:rFonts w:eastAsia="Arial Unicode MS" w:cs="Arial"/>
      <w:spacing w:val="0"/>
      <w:sz w:val="16"/>
      <w:szCs w:val="16"/>
    </w:rPr>
  </w:style>
  <w:style w:type="paragraph" w:customStyle="1" w:styleId="xl51">
    <w:name w:val="xl51"/>
    <w:basedOn w:val="Normal"/>
    <w:pPr>
      <w:pBdr>
        <w:top w:val="single" w:sz="4" w:space="0" w:color="auto"/>
        <w:left w:val="single" w:sz="4" w:space="0" w:color="auto"/>
        <w:bottom w:val="single" w:sz="4" w:space="0" w:color="auto"/>
        <w:right w:val="single" w:sz="4" w:space="0" w:color="auto"/>
      </w:pBdr>
      <w:spacing w:before="100" w:beforeAutospacing="1" w:after="100" w:afterAutospacing="1"/>
      <w:ind w:left="0"/>
      <w:jc w:val="center"/>
    </w:pPr>
    <w:rPr>
      <w:rFonts w:eastAsia="Arial Unicode MS" w:cs="Arial"/>
      <w:b/>
      <w:bCs/>
      <w:spacing w:val="0"/>
      <w:sz w:val="16"/>
      <w:szCs w:val="16"/>
    </w:rPr>
  </w:style>
  <w:style w:type="paragraph" w:customStyle="1" w:styleId="xl52">
    <w:name w:val="xl52"/>
    <w:basedOn w:val="Normal"/>
    <w:pPr>
      <w:pBdr>
        <w:top w:val="single" w:sz="4" w:space="0" w:color="auto"/>
        <w:left w:val="single" w:sz="4" w:space="0" w:color="auto"/>
        <w:bottom w:val="single" w:sz="4" w:space="0" w:color="auto"/>
        <w:right w:val="double" w:sz="6" w:space="0" w:color="auto"/>
      </w:pBdr>
      <w:spacing w:before="100" w:beforeAutospacing="1" w:after="100" w:afterAutospacing="1"/>
      <w:ind w:left="0"/>
      <w:textAlignment w:val="top"/>
    </w:pPr>
    <w:rPr>
      <w:rFonts w:eastAsia="Arial Unicode MS" w:cs="Arial"/>
      <w:b/>
      <w:bCs/>
      <w:spacing w:val="0"/>
      <w:sz w:val="16"/>
      <w:szCs w:val="16"/>
    </w:rPr>
  </w:style>
  <w:style w:type="paragraph" w:customStyle="1" w:styleId="xl53">
    <w:name w:val="xl53"/>
    <w:basedOn w:val="Normal"/>
    <w:pPr>
      <w:pBdr>
        <w:left w:val="single" w:sz="4" w:space="0" w:color="auto"/>
        <w:bottom w:val="single" w:sz="4" w:space="0" w:color="auto"/>
        <w:right w:val="double" w:sz="6" w:space="0" w:color="auto"/>
      </w:pBdr>
      <w:shd w:val="clear" w:color="auto" w:fill="0000FF"/>
      <w:spacing w:before="100" w:beforeAutospacing="1" w:after="100" w:afterAutospacing="1"/>
      <w:ind w:left="0"/>
      <w:textAlignment w:val="top"/>
    </w:pPr>
    <w:rPr>
      <w:rFonts w:eastAsia="Arial Unicode MS" w:cs="Arial"/>
      <w:spacing w:val="0"/>
      <w:sz w:val="16"/>
      <w:szCs w:val="16"/>
    </w:rPr>
  </w:style>
  <w:style w:type="paragraph" w:customStyle="1" w:styleId="xl54">
    <w:name w:val="xl54"/>
    <w:basedOn w:val="Normal"/>
    <w:pPr>
      <w:pBdr>
        <w:left w:val="single" w:sz="4" w:space="0" w:color="auto"/>
        <w:bottom w:val="single" w:sz="4" w:space="0" w:color="auto"/>
        <w:right w:val="double" w:sz="6" w:space="0" w:color="auto"/>
      </w:pBdr>
      <w:spacing w:before="100" w:beforeAutospacing="1" w:after="100" w:afterAutospacing="1"/>
      <w:ind w:left="0"/>
      <w:textAlignment w:val="top"/>
    </w:pPr>
    <w:rPr>
      <w:rFonts w:eastAsia="Arial Unicode MS" w:cs="Arial"/>
      <w:spacing w:val="0"/>
      <w:sz w:val="16"/>
      <w:szCs w:val="16"/>
    </w:rPr>
  </w:style>
  <w:style w:type="paragraph" w:customStyle="1" w:styleId="xl55">
    <w:name w:val="xl55"/>
    <w:basedOn w:val="Normal"/>
    <w:pPr>
      <w:pBdr>
        <w:left w:val="single" w:sz="4" w:space="0" w:color="auto"/>
        <w:bottom w:val="single" w:sz="4" w:space="0" w:color="auto"/>
        <w:right w:val="double" w:sz="6" w:space="0" w:color="auto"/>
      </w:pBdr>
      <w:shd w:val="clear" w:color="auto" w:fill="FFFF00"/>
      <w:spacing w:before="100" w:beforeAutospacing="1" w:after="100" w:afterAutospacing="1"/>
      <w:ind w:left="0"/>
      <w:textAlignment w:val="top"/>
    </w:pPr>
    <w:rPr>
      <w:rFonts w:eastAsia="Arial Unicode MS" w:cs="Arial"/>
      <w:spacing w:val="0"/>
      <w:sz w:val="16"/>
      <w:szCs w:val="16"/>
    </w:rPr>
  </w:style>
  <w:style w:type="paragraph" w:customStyle="1" w:styleId="xl56">
    <w:name w:val="xl56"/>
    <w:basedOn w:val="Normal"/>
    <w:pPr>
      <w:pBdr>
        <w:left w:val="single" w:sz="4" w:space="0" w:color="auto"/>
        <w:bottom w:val="single" w:sz="4" w:space="0" w:color="auto"/>
        <w:right w:val="double" w:sz="6" w:space="0" w:color="auto"/>
      </w:pBdr>
      <w:shd w:val="clear" w:color="auto" w:fill="99CC00"/>
      <w:spacing w:before="100" w:beforeAutospacing="1" w:after="100" w:afterAutospacing="1"/>
      <w:ind w:left="0"/>
      <w:textAlignment w:val="top"/>
    </w:pPr>
    <w:rPr>
      <w:rFonts w:eastAsia="Arial Unicode MS" w:cs="Arial"/>
      <w:spacing w:val="0"/>
      <w:sz w:val="16"/>
      <w:szCs w:val="16"/>
    </w:rPr>
  </w:style>
  <w:style w:type="paragraph" w:customStyle="1" w:styleId="xl57">
    <w:name w:val="xl57"/>
    <w:basedOn w:val="Normal"/>
    <w:pPr>
      <w:pBdr>
        <w:top w:val="single" w:sz="4" w:space="0" w:color="auto"/>
        <w:left w:val="single" w:sz="4" w:space="0" w:color="auto"/>
        <w:bottom w:val="single" w:sz="4" w:space="0" w:color="auto"/>
        <w:right w:val="double" w:sz="6" w:space="0" w:color="auto"/>
      </w:pBdr>
      <w:spacing w:before="100" w:beforeAutospacing="1" w:after="100" w:afterAutospacing="1"/>
      <w:ind w:left="0"/>
    </w:pPr>
    <w:rPr>
      <w:rFonts w:eastAsia="Arial Unicode MS" w:cs="Arial"/>
      <w:spacing w:val="0"/>
      <w:sz w:val="16"/>
      <w:szCs w:val="16"/>
    </w:rPr>
  </w:style>
  <w:style w:type="paragraph" w:customStyle="1" w:styleId="xl58">
    <w:name w:val="xl58"/>
    <w:basedOn w:val="Normal"/>
    <w:pPr>
      <w:pBdr>
        <w:top w:val="single" w:sz="4" w:space="0" w:color="auto"/>
        <w:bottom w:val="single" w:sz="4" w:space="0" w:color="auto"/>
        <w:right w:val="single" w:sz="4" w:space="0" w:color="auto"/>
      </w:pBdr>
      <w:spacing w:before="100" w:beforeAutospacing="1" w:after="100" w:afterAutospacing="1"/>
      <w:ind w:left="0"/>
    </w:pPr>
    <w:rPr>
      <w:rFonts w:eastAsia="Arial Unicode MS" w:cs="Arial"/>
      <w:spacing w:val="0"/>
      <w:sz w:val="16"/>
      <w:szCs w:val="16"/>
    </w:rPr>
  </w:style>
  <w:style w:type="paragraph" w:customStyle="1" w:styleId="xl59">
    <w:name w:val="xl59"/>
    <w:basedOn w:val="Normal"/>
    <w:pPr>
      <w:pBdr>
        <w:top w:val="single" w:sz="4" w:space="0" w:color="auto"/>
        <w:bottom w:val="single" w:sz="4" w:space="0" w:color="auto"/>
        <w:right w:val="single" w:sz="4" w:space="0" w:color="auto"/>
      </w:pBdr>
      <w:shd w:val="clear" w:color="auto" w:fill="99CC00"/>
      <w:spacing w:before="100" w:beforeAutospacing="1" w:after="100" w:afterAutospacing="1"/>
      <w:ind w:left="0"/>
      <w:textAlignment w:val="top"/>
    </w:pPr>
    <w:rPr>
      <w:rFonts w:eastAsia="Arial Unicode MS" w:cs="Arial"/>
      <w:spacing w:val="0"/>
      <w:sz w:val="16"/>
      <w:szCs w:val="16"/>
    </w:rPr>
  </w:style>
  <w:style w:type="paragraph" w:customStyle="1" w:styleId="xl60">
    <w:name w:val="xl60"/>
    <w:basedOn w:val="Normal"/>
    <w:pPr>
      <w:pBdr>
        <w:top w:val="single" w:sz="4" w:space="0" w:color="auto"/>
        <w:bottom w:val="single" w:sz="4" w:space="0" w:color="auto"/>
        <w:right w:val="single" w:sz="4" w:space="0" w:color="auto"/>
      </w:pBdr>
      <w:shd w:val="clear" w:color="auto" w:fill="FFFF00"/>
      <w:spacing w:before="100" w:beforeAutospacing="1" w:after="100" w:afterAutospacing="1"/>
      <w:ind w:left="0"/>
      <w:textAlignment w:val="top"/>
    </w:pPr>
    <w:rPr>
      <w:rFonts w:eastAsia="Arial Unicode MS" w:cs="Arial"/>
      <w:spacing w:val="0"/>
      <w:sz w:val="16"/>
      <w:szCs w:val="16"/>
    </w:rPr>
  </w:style>
  <w:style w:type="paragraph" w:customStyle="1" w:styleId="xl61">
    <w:name w:val="xl61"/>
    <w:basedOn w:val="Normal"/>
    <w:pPr>
      <w:pBdr>
        <w:top w:val="single" w:sz="4" w:space="0" w:color="auto"/>
        <w:bottom w:val="single" w:sz="4" w:space="0" w:color="auto"/>
        <w:right w:val="single" w:sz="4" w:space="0" w:color="auto"/>
      </w:pBdr>
      <w:shd w:val="clear" w:color="auto" w:fill="993366"/>
      <w:spacing w:before="100" w:beforeAutospacing="1" w:after="100" w:afterAutospacing="1"/>
      <w:ind w:left="0"/>
      <w:textAlignment w:val="top"/>
    </w:pPr>
    <w:rPr>
      <w:rFonts w:eastAsia="Arial Unicode MS" w:cs="Arial"/>
      <w:spacing w:val="0"/>
      <w:sz w:val="16"/>
      <w:szCs w:val="16"/>
    </w:rPr>
  </w:style>
  <w:style w:type="paragraph" w:customStyle="1" w:styleId="xl62">
    <w:name w:val="xl62"/>
    <w:basedOn w:val="Normal"/>
    <w:pPr>
      <w:pBdr>
        <w:top w:val="single" w:sz="4" w:space="0" w:color="auto"/>
        <w:left w:val="single" w:sz="4" w:space="0" w:color="auto"/>
        <w:bottom w:val="single" w:sz="4" w:space="0" w:color="auto"/>
        <w:right w:val="double" w:sz="6" w:space="0" w:color="auto"/>
      </w:pBdr>
      <w:spacing w:before="100" w:beforeAutospacing="1" w:after="100" w:afterAutospacing="1"/>
      <w:ind w:left="0"/>
      <w:textAlignment w:val="top"/>
    </w:pPr>
    <w:rPr>
      <w:rFonts w:eastAsia="Arial Unicode MS" w:cs="Arial"/>
      <w:spacing w:val="0"/>
      <w:sz w:val="16"/>
      <w:szCs w:val="16"/>
    </w:rPr>
  </w:style>
  <w:style w:type="paragraph" w:customStyle="1" w:styleId="xl63">
    <w:name w:val="xl63"/>
    <w:basedOn w:val="Normal"/>
    <w:pPr>
      <w:pBdr>
        <w:left w:val="single" w:sz="4" w:space="0" w:color="auto"/>
        <w:right w:val="double" w:sz="6" w:space="0" w:color="auto"/>
      </w:pBdr>
      <w:spacing w:before="100" w:beforeAutospacing="1" w:after="100" w:afterAutospacing="1"/>
      <w:ind w:left="0"/>
      <w:textAlignment w:val="top"/>
    </w:pPr>
    <w:rPr>
      <w:rFonts w:eastAsia="Arial Unicode MS" w:cs="Arial"/>
      <w:spacing w:val="0"/>
      <w:sz w:val="16"/>
      <w:szCs w:val="16"/>
    </w:rPr>
  </w:style>
  <w:style w:type="paragraph" w:customStyle="1" w:styleId="xl64">
    <w:name w:val="xl64"/>
    <w:basedOn w:val="Normal"/>
    <w:pPr>
      <w:pBdr>
        <w:top w:val="single" w:sz="4" w:space="0" w:color="auto"/>
        <w:left w:val="single" w:sz="4" w:space="0" w:color="auto"/>
        <w:bottom w:val="single" w:sz="4" w:space="0" w:color="auto"/>
        <w:right w:val="double" w:sz="6" w:space="0" w:color="auto"/>
      </w:pBdr>
      <w:shd w:val="clear" w:color="auto" w:fill="FFFF00"/>
      <w:spacing w:before="100" w:beforeAutospacing="1" w:after="100" w:afterAutospacing="1"/>
      <w:ind w:left="0"/>
      <w:textAlignment w:val="top"/>
    </w:pPr>
    <w:rPr>
      <w:rFonts w:eastAsia="Arial Unicode MS" w:cs="Arial"/>
      <w:spacing w:val="0"/>
      <w:sz w:val="16"/>
      <w:szCs w:val="16"/>
    </w:rPr>
  </w:style>
  <w:style w:type="paragraph" w:customStyle="1" w:styleId="xl65">
    <w:name w:val="xl65"/>
    <w:basedOn w:val="Normal"/>
    <w:pPr>
      <w:pBdr>
        <w:top w:val="single" w:sz="4" w:space="0" w:color="auto"/>
        <w:bottom w:val="single" w:sz="4" w:space="0" w:color="auto"/>
        <w:right w:val="single" w:sz="4" w:space="0" w:color="auto"/>
      </w:pBdr>
      <w:shd w:val="clear" w:color="auto" w:fill="0000FF"/>
      <w:spacing w:before="100" w:beforeAutospacing="1" w:after="100" w:afterAutospacing="1"/>
      <w:ind w:left="0"/>
      <w:textAlignment w:val="top"/>
    </w:pPr>
    <w:rPr>
      <w:rFonts w:eastAsia="Arial Unicode MS" w:cs="Arial"/>
      <w:spacing w:val="0"/>
      <w:sz w:val="16"/>
      <w:szCs w:val="16"/>
    </w:rPr>
  </w:style>
  <w:style w:type="paragraph" w:customStyle="1" w:styleId="xl66">
    <w:name w:val="xl66"/>
    <w:basedOn w:val="Normal"/>
    <w:pPr>
      <w:pBdr>
        <w:top w:val="single" w:sz="4" w:space="0" w:color="auto"/>
        <w:left w:val="single" w:sz="4" w:space="0" w:color="auto"/>
        <w:bottom w:val="single" w:sz="4" w:space="0" w:color="auto"/>
        <w:right w:val="double" w:sz="6" w:space="0" w:color="auto"/>
      </w:pBdr>
      <w:shd w:val="clear" w:color="auto" w:fill="993366"/>
      <w:spacing w:before="100" w:beforeAutospacing="1" w:after="100" w:afterAutospacing="1"/>
      <w:ind w:left="0"/>
    </w:pPr>
    <w:rPr>
      <w:rFonts w:eastAsia="Arial Unicode MS" w:cs="Arial"/>
      <w:spacing w:val="0"/>
      <w:sz w:val="16"/>
      <w:szCs w:val="16"/>
    </w:rPr>
  </w:style>
  <w:style w:type="paragraph" w:customStyle="1" w:styleId="xl67">
    <w:name w:val="xl67"/>
    <w:basedOn w:val="Normal"/>
    <w:pPr>
      <w:pBdr>
        <w:bottom w:val="single" w:sz="4" w:space="0" w:color="auto"/>
        <w:right w:val="single" w:sz="4" w:space="0" w:color="auto"/>
      </w:pBdr>
      <w:spacing w:before="100" w:beforeAutospacing="1" w:after="100" w:afterAutospacing="1"/>
      <w:ind w:left="0" w:firstLineChars="300" w:firstLine="300"/>
      <w:textAlignment w:val="top"/>
    </w:pPr>
    <w:rPr>
      <w:rFonts w:eastAsia="Arial Unicode MS" w:cs="Arial"/>
      <w:b/>
      <w:bCs/>
      <w:spacing w:val="0"/>
      <w:sz w:val="16"/>
      <w:szCs w:val="16"/>
    </w:rPr>
  </w:style>
  <w:style w:type="paragraph" w:customStyle="1" w:styleId="xl68">
    <w:name w:val="xl68"/>
    <w:basedOn w:val="Normal"/>
    <w:pPr>
      <w:pBdr>
        <w:bottom w:val="single" w:sz="4" w:space="0" w:color="auto"/>
        <w:right w:val="single" w:sz="4" w:space="0" w:color="auto"/>
      </w:pBdr>
      <w:spacing w:before="100" w:beforeAutospacing="1" w:after="100" w:afterAutospacing="1"/>
      <w:ind w:left="0" w:firstLineChars="400" w:firstLine="400"/>
      <w:textAlignment w:val="top"/>
    </w:pPr>
    <w:rPr>
      <w:rFonts w:eastAsia="Arial Unicode MS" w:cs="Arial"/>
      <w:spacing w:val="0"/>
      <w:sz w:val="16"/>
      <w:szCs w:val="16"/>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ind w:left="0"/>
    </w:pPr>
    <w:rPr>
      <w:rFonts w:eastAsia="Arial Unicode MS" w:cs="Arial"/>
      <w:spacing w:val="0"/>
      <w:sz w:val="16"/>
      <w:szCs w:val="16"/>
    </w:rPr>
  </w:style>
  <w:style w:type="paragraph" w:customStyle="1" w:styleId="xl70">
    <w:name w:val="xl70"/>
    <w:basedOn w:val="Normal"/>
    <w:pPr>
      <w:pBdr>
        <w:top w:val="single" w:sz="4" w:space="0" w:color="auto"/>
        <w:bottom w:val="single" w:sz="4" w:space="0" w:color="auto"/>
        <w:right w:val="single" w:sz="4" w:space="0" w:color="auto"/>
      </w:pBdr>
      <w:shd w:val="clear" w:color="auto" w:fill="FFFF00"/>
      <w:spacing w:before="100" w:beforeAutospacing="1" w:after="100" w:afterAutospacing="1"/>
      <w:ind w:left="0"/>
    </w:pPr>
    <w:rPr>
      <w:rFonts w:eastAsia="Arial Unicode MS" w:cs="Arial"/>
      <w:spacing w:val="0"/>
      <w:sz w:val="16"/>
      <w:szCs w:val="16"/>
    </w:rPr>
  </w:style>
  <w:style w:type="table" w:styleId="TableGrid">
    <w:name w:val="Table Grid"/>
    <w:basedOn w:val="TableNormal"/>
    <w:rsid w:val="00620A2B"/>
    <w:pPr>
      <w:ind w:left="10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customStyle="1" w:styleId="Label">
    <w:name w:val="Label"/>
    <w:basedOn w:val="Normal"/>
    <w:pPr>
      <w:ind w:left="0"/>
    </w:pPr>
  </w:style>
  <w:style w:type="character" w:customStyle="1" w:styleId="BodyTextChar1">
    <w:name w:val="Body Text Char1"/>
    <w:link w:val="BodyText"/>
    <w:rsid w:val="00602B38"/>
    <w:rPr>
      <w:rFonts w:ascii="Arial" w:hAnsi="Arial"/>
      <w:spacing w:val="-5"/>
    </w:rPr>
  </w:style>
  <w:style w:type="character" w:customStyle="1" w:styleId="BodyTextChar">
    <w:name w:val="Body Text Char"/>
    <w:rsid w:val="00A30C64"/>
    <w:rPr>
      <w:rFonts w:ascii="Arial" w:hAnsi="Arial"/>
      <w:spacing w:val="-5"/>
      <w:lang w:val="en-US" w:eastAsia="en-US"/>
    </w:rPr>
  </w:style>
  <w:style w:type="table" w:styleId="TableContemporary">
    <w:name w:val="Table Contemporary"/>
    <w:basedOn w:val="TableNormal"/>
    <w:rsid w:val="0092016C"/>
    <w:pPr>
      <w:ind w:left="108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CommentSubject">
    <w:name w:val="annotation subject"/>
    <w:basedOn w:val="CommentText"/>
    <w:next w:val="CommentText"/>
    <w:link w:val="CommentSubjectChar"/>
    <w:rsid w:val="005F0A2F"/>
    <w:pPr>
      <w:keepLines w:val="0"/>
      <w:spacing w:line="240" w:lineRule="auto"/>
    </w:pPr>
    <w:rPr>
      <w:b/>
      <w:bCs/>
    </w:rPr>
  </w:style>
  <w:style w:type="character" w:customStyle="1" w:styleId="FootnoteBaseChar">
    <w:name w:val="Footnote Base Char"/>
    <w:link w:val="FootnoteBase"/>
    <w:rsid w:val="005F0A2F"/>
    <w:rPr>
      <w:rFonts w:ascii="Arial" w:hAnsi="Arial"/>
      <w:spacing w:val="-5"/>
      <w:sz w:val="16"/>
    </w:rPr>
  </w:style>
  <w:style w:type="character" w:customStyle="1" w:styleId="CommentTextChar">
    <w:name w:val="Comment Text Char"/>
    <w:basedOn w:val="FootnoteBaseChar"/>
    <w:link w:val="CommentText"/>
    <w:semiHidden/>
    <w:rsid w:val="005F0A2F"/>
    <w:rPr>
      <w:rFonts w:ascii="Arial" w:hAnsi="Arial"/>
      <w:spacing w:val="-5"/>
      <w:sz w:val="16"/>
    </w:rPr>
  </w:style>
  <w:style w:type="character" w:customStyle="1" w:styleId="CommentSubjectChar">
    <w:name w:val="Comment Subject Char"/>
    <w:link w:val="CommentSubject"/>
    <w:rsid w:val="005F0A2F"/>
    <w:rPr>
      <w:rFonts w:ascii="Arial" w:hAnsi="Arial"/>
      <w:b/>
      <w:bCs/>
      <w:spacing w:val="-5"/>
      <w:sz w:val="16"/>
    </w:rPr>
  </w:style>
  <w:style w:type="paragraph" w:styleId="ListParagraph">
    <w:name w:val="List Paragraph"/>
    <w:basedOn w:val="Normal"/>
    <w:uiPriority w:val="34"/>
    <w:qFormat/>
    <w:rsid w:val="004F73CC"/>
    <w:pPr>
      <w:ind w:left="720"/>
      <w:contextualSpacing/>
    </w:pPr>
  </w:style>
  <w:style w:type="character" w:customStyle="1" w:styleId="Heading2Char">
    <w:name w:val="Heading 2 Char"/>
    <w:locked/>
    <w:rsid w:val="00994638"/>
    <w:rPr>
      <w:rFonts w:ascii="Calibri" w:eastAsia="Times New Roman" w:hAnsi="Calibri" w:cs="Times New Roman"/>
      <w:b/>
      <w:bCs/>
      <w:noProof/>
      <w:sz w:val="24"/>
      <w:szCs w:val="24"/>
    </w:rPr>
  </w:style>
  <w:style w:type="paragraph" w:customStyle="1" w:styleId="REPORTTEXT">
    <w:name w:val="REPORT TEXT"/>
    <w:basedOn w:val="NormalIndent"/>
    <w:rsid w:val="00AA1692"/>
    <w:pPr>
      <w:widowControl w:val="0"/>
      <w:ind w:left="0"/>
    </w:pPr>
    <w:rPr>
      <w:rFonts w:ascii="Courier New" w:hAnsi="Courier New"/>
      <w:color w:val="000000"/>
      <w:spacing w:val="0"/>
    </w:rPr>
  </w:style>
  <w:style w:type="table" w:styleId="Table3Deffects2">
    <w:name w:val="Table 3D effects 2"/>
    <w:basedOn w:val="TableNormal"/>
    <w:rsid w:val="00C21650"/>
    <w:pPr>
      <w:ind w:left="108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C21650"/>
    <w:pPr>
      <w:ind w:left="108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11">
    <w:name w:val="Medium Grid 11"/>
    <w:basedOn w:val="TableNormal"/>
    <w:uiPriority w:val="67"/>
    <w:rsid w:val="00C21650"/>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NormalWeb">
    <w:name w:val="Normal (Web)"/>
    <w:basedOn w:val="Normal"/>
    <w:uiPriority w:val="99"/>
    <w:unhideWhenUsed/>
    <w:rsid w:val="00E7738E"/>
    <w:pPr>
      <w:spacing w:before="100" w:beforeAutospacing="1" w:after="245" w:line="245" w:lineRule="atLeast"/>
      <w:ind w:left="0"/>
      <w:jc w:val="both"/>
    </w:pPr>
    <w:rPr>
      <w:rFonts w:ascii="Times New Roman" w:hAnsi="Times New Roman"/>
      <w:spacing w:val="0"/>
      <w:sz w:val="24"/>
      <w:szCs w:val="24"/>
    </w:rPr>
  </w:style>
  <w:style w:type="table" w:customStyle="1" w:styleId="TableGrid1">
    <w:name w:val="Table Grid1"/>
    <w:basedOn w:val="TableNormal"/>
    <w:next w:val="TableGrid"/>
    <w:uiPriority w:val="59"/>
    <w:rsid w:val="00EB418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85627">
      <w:bodyDiv w:val="1"/>
      <w:marLeft w:val="0"/>
      <w:marRight w:val="0"/>
      <w:marTop w:val="0"/>
      <w:marBottom w:val="0"/>
      <w:divBdr>
        <w:top w:val="none" w:sz="0" w:space="0" w:color="auto"/>
        <w:left w:val="none" w:sz="0" w:space="0" w:color="auto"/>
        <w:bottom w:val="none" w:sz="0" w:space="0" w:color="auto"/>
        <w:right w:val="none" w:sz="0" w:space="0" w:color="auto"/>
      </w:divBdr>
    </w:div>
    <w:div w:id="11537056">
      <w:bodyDiv w:val="1"/>
      <w:marLeft w:val="0"/>
      <w:marRight w:val="0"/>
      <w:marTop w:val="0"/>
      <w:marBottom w:val="0"/>
      <w:divBdr>
        <w:top w:val="none" w:sz="0" w:space="0" w:color="auto"/>
        <w:left w:val="none" w:sz="0" w:space="0" w:color="auto"/>
        <w:bottom w:val="none" w:sz="0" w:space="0" w:color="auto"/>
        <w:right w:val="none" w:sz="0" w:space="0" w:color="auto"/>
      </w:divBdr>
    </w:div>
    <w:div w:id="42796919">
      <w:bodyDiv w:val="1"/>
      <w:marLeft w:val="0"/>
      <w:marRight w:val="0"/>
      <w:marTop w:val="0"/>
      <w:marBottom w:val="0"/>
      <w:divBdr>
        <w:top w:val="none" w:sz="0" w:space="0" w:color="auto"/>
        <w:left w:val="none" w:sz="0" w:space="0" w:color="auto"/>
        <w:bottom w:val="none" w:sz="0" w:space="0" w:color="auto"/>
        <w:right w:val="none" w:sz="0" w:space="0" w:color="auto"/>
      </w:divBdr>
    </w:div>
    <w:div w:id="113597920">
      <w:bodyDiv w:val="1"/>
      <w:marLeft w:val="0"/>
      <w:marRight w:val="0"/>
      <w:marTop w:val="0"/>
      <w:marBottom w:val="0"/>
      <w:divBdr>
        <w:top w:val="none" w:sz="0" w:space="0" w:color="auto"/>
        <w:left w:val="none" w:sz="0" w:space="0" w:color="auto"/>
        <w:bottom w:val="none" w:sz="0" w:space="0" w:color="auto"/>
        <w:right w:val="none" w:sz="0" w:space="0" w:color="auto"/>
      </w:divBdr>
    </w:div>
    <w:div w:id="203952328">
      <w:bodyDiv w:val="1"/>
      <w:marLeft w:val="0"/>
      <w:marRight w:val="0"/>
      <w:marTop w:val="0"/>
      <w:marBottom w:val="0"/>
      <w:divBdr>
        <w:top w:val="none" w:sz="0" w:space="0" w:color="auto"/>
        <w:left w:val="none" w:sz="0" w:space="0" w:color="auto"/>
        <w:bottom w:val="none" w:sz="0" w:space="0" w:color="auto"/>
        <w:right w:val="none" w:sz="0" w:space="0" w:color="auto"/>
      </w:divBdr>
    </w:div>
    <w:div w:id="221211643">
      <w:bodyDiv w:val="1"/>
      <w:marLeft w:val="0"/>
      <w:marRight w:val="0"/>
      <w:marTop w:val="0"/>
      <w:marBottom w:val="0"/>
      <w:divBdr>
        <w:top w:val="none" w:sz="0" w:space="0" w:color="auto"/>
        <w:left w:val="none" w:sz="0" w:space="0" w:color="auto"/>
        <w:bottom w:val="none" w:sz="0" w:space="0" w:color="auto"/>
        <w:right w:val="none" w:sz="0" w:space="0" w:color="auto"/>
      </w:divBdr>
    </w:div>
    <w:div w:id="252319152">
      <w:bodyDiv w:val="1"/>
      <w:marLeft w:val="0"/>
      <w:marRight w:val="0"/>
      <w:marTop w:val="0"/>
      <w:marBottom w:val="0"/>
      <w:divBdr>
        <w:top w:val="none" w:sz="0" w:space="0" w:color="auto"/>
        <w:left w:val="none" w:sz="0" w:space="0" w:color="auto"/>
        <w:bottom w:val="none" w:sz="0" w:space="0" w:color="auto"/>
        <w:right w:val="none" w:sz="0" w:space="0" w:color="auto"/>
      </w:divBdr>
    </w:div>
    <w:div w:id="286818199">
      <w:bodyDiv w:val="1"/>
      <w:marLeft w:val="0"/>
      <w:marRight w:val="0"/>
      <w:marTop w:val="0"/>
      <w:marBottom w:val="0"/>
      <w:divBdr>
        <w:top w:val="none" w:sz="0" w:space="0" w:color="auto"/>
        <w:left w:val="none" w:sz="0" w:space="0" w:color="auto"/>
        <w:bottom w:val="none" w:sz="0" w:space="0" w:color="auto"/>
        <w:right w:val="none" w:sz="0" w:space="0" w:color="auto"/>
      </w:divBdr>
    </w:div>
    <w:div w:id="289747675">
      <w:bodyDiv w:val="1"/>
      <w:marLeft w:val="0"/>
      <w:marRight w:val="0"/>
      <w:marTop w:val="0"/>
      <w:marBottom w:val="0"/>
      <w:divBdr>
        <w:top w:val="none" w:sz="0" w:space="0" w:color="auto"/>
        <w:left w:val="none" w:sz="0" w:space="0" w:color="auto"/>
        <w:bottom w:val="none" w:sz="0" w:space="0" w:color="auto"/>
        <w:right w:val="none" w:sz="0" w:space="0" w:color="auto"/>
      </w:divBdr>
    </w:div>
    <w:div w:id="306131430">
      <w:bodyDiv w:val="1"/>
      <w:marLeft w:val="0"/>
      <w:marRight w:val="0"/>
      <w:marTop w:val="0"/>
      <w:marBottom w:val="0"/>
      <w:divBdr>
        <w:top w:val="none" w:sz="0" w:space="0" w:color="auto"/>
        <w:left w:val="none" w:sz="0" w:space="0" w:color="auto"/>
        <w:bottom w:val="none" w:sz="0" w:space="0" w:color="auto"/>
        <w:right w:val="none" w:sz="0" w:space="0" w:color="auto"/>
      </w:divBdr>
    </w:div>
    <w:div w:id="338847576">
      <w:bodyDiv w:val="1"/>
      <w:marLeft w:val="0"/>
      <w:marRight w:val="0"/>
      <w:marTop w:val="0"/>
      <w:marBottom w:val="0"/>
      <w:divBdr>
        <w:top w:val="none" w:sz="0" w:space="0" w:color="auto"/>
        <w:left w:val="none" w:sz="0" w:space="0" w:color="auto"/>
        <w:bottom w:val="none" w:sz="0" w:space="0" w:color="auto"/>
        <w:right w:val="none" w:sz="0" w:space="0" w:color="auto"/>
      </w:divBdr>
    </w:div>
    <w:div w:id="353964190">
      <w:bodyDiv w:val="1"/>
      <w:marLeft w:val="0"/>
      <w:marRight w:val="0"/>
      <w:marTop w:val="0"/>
      <w:marBottom w:val="0"/>
      <w:divBdr>
        <w:top w:val="none" w:sz="0" w:space="0" w:color="auto"/>
        <w:left w:val="none" w:sz="0" w:space="0" w:color="auto"/>
        <w:bottom w:val="none" w:sz="0" w:space="0" w:color="auto"/>
        <w:right w:val="none" w:sz="0" w:space="0" w:color="auto"/>
      </w:divBdr>
    </w:div>
    <w:div w:id="433093645">
      <w:bodyDiv w:val="1"/>
      <w:marLeft w:val="0"/>
      <w:marRight w:val="0"/>
      <w:marTop w:val="0"/>
      <w:marBottom w:val="0"/>
      <w:divBdr>
        <w:top w:val="none" w:sz="0" w:space="0" w:color="auto"/>
        <w:left w:val="none" w:sz="0" w:space="0" w:color="auto"/>
        <w:bottom w:val="none" w:sz="0" w:space="0" w:color="auto"/>
        <w:right w:val="none" w:sz="0" w:space="0" w:color="auto"/>
      </w:divBdr>
    </w:div>
    <w:div w:id="502942061">
      <w:bodyDiv w:val="1"/>
      <w:marLeft w:val="0"/>
      <w:marRight w:val="0"/>
      <w:marTop w:val="0"/>
      <w:marBottom w:val="0"/>
      <w:divBdr>
        <w:top w:val="none" w:sz="0" w:space="0" w:color="auto"/>
        <w:left w:val="none" w:sz="0" w:space="0" w:color="auto"/>
        <w:bottom w:val="none" w:sz="0" w:space="0" w:color="auto"/>
        <w:right w:val="none" w:sz="0" w:space="0" w:color="auto"/>
      </w:divBdr>
    </w:div>
    <w:div w:id="503209209">
      <w:bodyDiv w:val="1"/>
      <w:marLeft w:val="0"/>
      <w:marRight w:val="0"/>
      <w:marTop w:val="0"/>
      <w:marBottom w:val="0"/>
      <w:divBdr>
        <w:top w:val="none" w:sz="0" w:space="0" w:color="auto"/>
        <w:left w:val="none" w:sz="0" w:space="0" w:color="auto"/>
        <w:bottom w:val="none" w:sz="0" w:space="0" w:color="auto"/>
        <w:right w:val="none" w:sz="0" w:space="0" w:color="auto"/>
      </w:divBdr>
    </w:div>
    <w:div w:id="508178474">
      <w:bodyDiv w:val="1"/>
      <w:marLeft w:val="0"/>
      <w:marRight w:val="0"/>
      <w:marTop w:val="0"/>
      <w:marBottom w:val="0"/>
      <w:divBdr>
        <w:top w:val="none" w:sz="0" w:space="0" w:color="auto"/>
        <w:left w:val="none" w:sz="0" w:space="0" w:color="auto"/>
        <w:bottom w:val="none" w:sz="0" w:space="0" w:color="auto"/>
        <w:right w:val="none" w:sz="0" w:space="0" w:color="auto"/>
      </w:divBdr>
    </w:div>
    <w:div w:id="516116719">
      <w:bodyDiv w:val="1"/>
      <w:marLeft w:val="0"/>
      <w:marRight w:val="0"/>
      <w:marTop w:val="0"/>
      <w:marBottom w:val="0"/>
      <w:divBdr>
        <w:top w:val="none" w:sz="0" w:space="0" w:color="auto"/>
        <w:left w:val="none" w:sz="0" w:space="0" w:color="auto"/>
        <w:bottom w:val="none" w:sz="0" w:space="0" w:color="auto"/>
        <w:right w:val="none" w:sz="0" w:space="0" w:color="auto"/>
      </w:divBdr>
    </w:div>
    <w:div w:id="524246421">
      <w:bodyDiv w:val="1"/>
      <w:marLeft w:val="0"/>
      <w:marRight w:val="0"/>
      <w:marTop w:val="0"/>
      <w:marBottom w:val="0"/>
      <w:divBdr>
        <w:top w:val="none" w:sz="0" w:space="0" w:color="auto"/>
        <w:left w:val="none" w:sz="0" w:space="0" w:color="auto"/>
        <w:bottom w:val="none" w:sz="0" w:space="0" w:color="auto"/>
        <w:right w:val="none" w:sz="0" w:space="0" w:color="auto"/>
      </w:divBdr>
    </w:div>
    <w:div w:id="589001380">
      <w:bodyDiv w:val="1"/>
      <w:marLeft w:val="0"/>
      <w:marRight w:val="0"/>
      <w:marTop w:val="0"/>
      <w:marBottom w:val="0"/>
      <w:divBdr>
        <w:top w:val="none" w:sz="0" w:space="0" w:color="auto"/>
        <w:left w:val="none" w:sz="0" w:space="0" w:color="auto"/>
        <w:bottom w:val="none" w:sz="0" w:space="0" w:color="auto"/>
        <w:right w:val="none" w:sz="0" w:space="0" w:color="auto"/>
      </w:divBdr>
    </w:div>
    <w:div w:id="601034218">
      <w:bodyDiv w:val="1"/>
      <w:marLeft w:val="0"/>
      <w:marRight w:val="0"/>
      <w:marTop w:val="0"/>
      <w:marBottom w:val="0"/>
      <w:divBdr>
        <w:top w:val="none" w:sz="0" w:space="0" w:color="auto"/>
        <w:left w:val="none" w:sz="0" w:space="0" w:color="auto"/>
        <w:bottom w:val="none" w:sz="0" w:space="0" w:color="auto"/>
        <w:right w:val="none" w:sz="0" w:space="0" w:color="auto"/>
      </w:divBdr>
    </w:div>
    <w:div w:id="621888945">
      <w:bodyDiv w:val="1"/>
      <w:marLeft w:val="0"/>
      <w:marRight w:val="0"/>
      <w:marTop w:val="0"/>
      <w:marBottom w:val="0"/>
      <w:divBdr>
        <w:top w:val="none" w:sz="0" w:space="0" w:color="auto"/>
        <w:left w:val="none" w:sz="0" w:space="0" w:color="auto"/>
        <w:bottom w:val="none" w:sz="0" w:space="0" w:color="auto"/>
        <w:right w:val="none" w:sz="0" w:space="0" w:color="auto"/>
      </w:divBdr>
    </w:div>
    <w:div w:id="702747578">
      <w:bodyDiv w:val="1"/>
      <w:marLeft w:val="0"/>
      <w:marRight w:val="0"/>
      <w:marTop w:val="0"/>
      <w:marBottom w:val="0"/>
      <w:divBdr>
        <w:top w:val="none" w:sz="0" w:space="0" w:color="auto"/>
        <w:left w:val="none" w:sz="0" w:space="0" w:color="auto"/>
        <w:bottom w:val="none" w:sz="0" w:space="0" w:color="auto"/>
        <w:right w:val="none" w:sz="0" w:space="0" w:color="auto"/>
      </w:divBdr>
    </w:div>
    <w:div w:id="793059963">
      <w:bodyDiv w:val="1"/>
      <w:marLeft w:val="0"/>
      <w:marRight w:val="0"/>
      <w:marTop w:val="0"/>
      <w:marBottom w:val="0"/>
      <w:divBdr>
        <w:top w:val="none" w:sz="0" w:space="0" w:color="auto"/>
        <w:left w:val="none" w:sz="0" w:space="0" w:color="auto"/>
        <w:bottom w:val="none" w:sz="0" w:space="0" w:color="auto"/>
        <w:right w:val="none" w:sz="0" w:space="0" w:color="auto"/>
      </w:divBdr>
    </w:div>
    <w:div w:id="848443137">
      <w:bodyDiv w:val="1"/>
      <w:marLeft w:val="0"/>
      <w:marRight w:val="0"/>
      <w:marTop w:val="0"/>
      <w:marBottom w:val="0"/>
      <w:divBdr>
        <w:top w:val="none" w:sz="0" w:space="0" w:color="auto"/>
        <w:left w:val="none" w:sz="0" w:space="0" w:color="auto"/>
        <w:bottom w:val="none" w:sz="0" w:space="0" w:color="auto"/>
        <w:right w:val="none" w:sz="0" w:space="0" w:color="auto"/>
      </w:divBdr>
    </w:div>
    <w:div w:id="855995825">
      <w:bodyDiv w:val="1"/>
      <w:marLeft w:val="0"/>
      <w:marRight w:val="0"/>
      <w:marTop w:val="0"/>
      <w:marBottom w:val="0"/>
      <w:divBdr>
        <w:top w:val="none" w:sz="0" w:space="0" w:color="auto"/>
        <w:left w:val="none" w:sz="0" w:space="0" w:color="auto"/>
        <w:bottom w:val="none" w:sz="0" w:space="0" w:color="auto"/>
        <w:right w:val="none" w:sz="0" w:space="0" w:color="auto"/>
      </w:divBdr>
    </w:div>
    <w:div w:id="866331563">
      <w:bodyDiv w:val="1"/>
      <w:marLeft w:val="0"/>
      <w:marRight w:val="0"/>
      <w:marTop w:val="0"/>
      <w:marBottom w:val="0"/>
      <w:divBdr>
        <w:top w:val="none" w:sz="0" w:space="0" w:color="auto"/>
        <w:left w:val="none" w:sz="0" w:space="0" w:color="auto"/>
        <w:bottom w:val="none" w:sz="0" w:space="0" w:color="auto"/>
        <w:right w:val="none" w:sz="0" w:space="0" w:color="auto"/>
      </w:divBdr>
    </w:div>
    <w:div w:id="914510325">
      <w:bodyDiv w:val="1"/>
      <w:marLeft w:val="0"/>
      <w:marRight w:val="0"/>
      <w:marTop w:val="0"/>
      <w:marBottom w:val="0"/>
      <w:divBdr>
        <w:top w:val="none" w:sz="0" w:space="0" w:color="auto"/>
        <w:left w:val="none" w:sz="0" w:space="0" w:color="auto"/>
        <w:bottom w:val="none" w:sz="0" w:space="0" w:color="auto"/>
        <w:right w:val="none" w:sz="0" w:space="0" w:color="auto"/>
      </w:divBdr>
    </w:div>
    <w:div w:id="942147512">
      <w:bodyDiv w:val="1"/>
      <w:marLeft w:val="0"/>
      <w:marRight w:val="0"/>
      <w:marTop w:val="0"/>
      <w:marBottom w:val="0"/>
      <w:divBdr>
        <w:top w:val="none" w:sz="0" w:space="0" w:color="auto"/>
        <w:left w:val="none" w:sz="0" w:space="0" w:color="auto"/>
        <w:bottom w:val="none" w:sz="0" w:space="0" w:color="auto"/>
        <w:right w:val="none" w:sz="0" w:space="0" w:color="auto"/>
      </w:divBdr>
    </w:div>
    <w:div w:id="976842419">
      <w:bodyDiv w:val="1"/>
      <w:marLeft w:val="0"/>
      <w:marRight w:val="0"/>
      <w:marTop w:val="0"/>
      <w:marBottom w:val="0"/>
      <w:divBdr>
        <w:top w:val="none" w:sz="0" w:space="0" w:color="auto"/>
        <w:left w:val="none" w:sz="0" w:space="0" w:color="auto"/>
        <w:bottom w:val="none" w:sz="0" w:space="0" w:color="auto"/>
        <w:right w:val="none" w:sz="0" w:space="0" w:color="auto"/>
      </w:divBdr>
    </w:div>
    <w:div w:id="1057827057">
      <w:bodyDiv w:val="1"/>
      <w:marLeft w:val="0"/>
      <w:marRight w:val="0"/>
      <w:marTop w:val="0"/>
      <w:marBottom w:val="0"/>
      <w:divBdr>
        <w:top w:val="none" w:sz="0" w:space="0" w:color="auto"/>
        <w:left w:val="none" w:sz="0" w:space="0" w:color="auto"/>
        <w:bottom w:val="none" w:sz="0" w:space="0" w:color="auto"/>
        <w:right w:val="none" w:sz="0" w:space="0" w:color="auto"/>
      </w:divBdr>
    </w:div>
    <w:div w:id="1114204304">
      <w:bodyDiv w:val="1"/>
      <w:marLeft w:val="0"/>
      <w:marRight w:val="0"/>
      <w:marTop w:val="0"/>
      <w:marBottom w:val="0"/>
      <w:divBdr>
        <w:top w:val="none" w:sz="0" w:space="0" w:color="auto"/>
        <w:left w:val="none" w:sz="0" w:space="0" w:color="auto"/>
        <w:bottom w:val="none" w:sz="0" w:space="0" w:color="auto"/>
        <w:right w:val="none" w:sz="0" w:space="0" w:color="auto"/>
      </w:divBdr>
    </w:div>
    <w:div w:id="1164080487">
      <w:bodyDiv w:val="1"/>
      <w:marLeft w:val="0"/>
      <w:marRight w:val="0"/>
      <w:marTop w:val="0"/>
      <w:marBottom w:val="0"/>
      <w:divBdr>
        <w:top w:val="none" w:sz="0" w:space="0" w:color="auto"/>
        <w:left w:val="none" w:sz="0" w:space="0" w:color="auto"/>
        <w:bottom w:val="none" w:sz="0" w:space="0" w:color="auto"/>
        <w:right w:val="none" w:sz="0" w:space="0" w:color="auto"/>
      </w:divBdr>
    </w:div>
    <w:div w:id="1164661224">
      <w:bodyDiv w:val="1"/>
      <w:marLeft w:val="0"/>
      <w:marRight w:val="0"/>
      <w:marTop w:val="0"/>
      <w:marBottom w:val="0"/>
      <w:divBdr>
        <w:top w:val="none" w:sz="0" w:space="0" w:color="auto"/>
        <w:left w:val="none" w:sz="0" w:space="0" w:color="auto"/>
        <w:bottom w:val="none" w:sz="0" w:space="0" w:color="auto"/>
        <w:right w:val="none" w:sz="0" w:space="0" w:color="auto"/>
      </w:divBdr>
    </w:div>
    <w:div w:id="1176850057">
      <w:bodyDiv w:val="1"/>
      <w:marLeft w:val="0"/>
      <w:marRight w:val="0"/>
      <w:marTop w:val="0"/>
      <w:marBottom w:val="0"/>
      <w:divBdr>
        <w:top w:val="none" w:sz="0" w:space="0" w:color="auto"/>
        <w:left w:val="none" w:sz="0" w:space="0" w:color="auto"/>
        <w:bottom w:val="none" w:sz="0" w:space="0" w:color="auto"/>
        <w:right w:val="none" w:sz="0" w:space="0" w:color="auto"/>
      </w:divBdr>
    </w:div>
    <w:div w:id="1258127224">
      <w:bodyDiv w:val="1"/>
      <w:marLeft w:val="0"/>
      <w:marRight w:val="0"/>
      <w:marTop w:val="0"/>
      <w:marBottom w:val="0"/>
      <w:divBdr>
        <w:top w:val="none" w:sz="0" w:space="0" w:color="auto"/>
        <w:left w:val="none" w:sz="0" w:space="0" w:color="auto"/>
        <w:bottom w:val="none" w:sz="0" w:space="0" w:color="auto"/>
        <w:right w:val="none" w:sz="0" w:space="0" w:color="auto"/>
      </w:divBdr>
    </w:div>
    <w:div w:id="1265532792">
      <w:bodyDiv w:val="1"/>
      <w:marLeft w:val="0"/>
      <w:marRight w:val="0"/>
      <w:marTop w:val="0"/>
      <w:marBottom w:val="0"/>
      <w:divBdr>
        <w:top w:val="none" w:sz="0" w:space="0" w:color="auto"/>
        <w:left w:val="none" w:sz="0" w:space="0" w:color="auto"/>
        <w:bottom w:val="none" w:sz="0" w:space="0" w:color="auto"/>
        <w:right w:val="none" w:sz="0" w:space="0" w:color="auto"/>
      </w:divBdr>
    </w:div>
    <w:div w:id="1265650067">
      <w:bodyDiv w:val="1"/>
      <w:marLeft w:val="0"/>
      <w:marRight w:val="0"/>
      <w:marTop w:val="0"/>
      <w:marBottom w:val="0"/>
      <w:divBdr>
        <w:top w:val="none" w:sz="0" w:space="0" w:color="auto"/>
        <w:left w:val="none" w:sz="0" w:space="0" w:color="auto"/>
        <w:bottom w:val="none" w:sz="0" w:space="0" w:color="auto"/>
        <w:right w:val="none" w:sz="0" w:space="0" w:color="auto"/>
      </w:divBdr>
    </w:div>
    <w:div w:id="1290161495">
      <w:bodyDiv w:val="1"/>
      <w:marLeft w:val="0"/>
      <w:marRight w:val="0"/>
      <w:marTop w:val="0"/>
      <w:marBottom w:val="0"/>
      <w:divBdr>
        <w:top w:val="none" w:sz="0" w:space="0" w:color="auto"/>
        <w:left w:val="none" w:sz="0" w:space="0" w:color="auto"/>
        <w:bottom w:val="none" w:sz="0" w:space="0" w:color="auto"/>
        <w:right w:val="none" w:sz="0" w:space="0" w:color="auto"/>
      </w:divBdr>
    </w:div>
    <w:div w:id="1332879311">
      <w:bodyDiv w:val="1"/>
      <w:marLeft w:val="0"/>
      <w:marRight w:val="0"/>
      <w:marTop w:val="0"/>
      <w:marBottom w:val="0"/>
      <w:divBdr>
        <w:top w:val="none" w:sz="0" w:space="0" w:color="auto"/>
        <w:left w:val="none" w:sz="0" w:space="0" w:color="auto"/>
        <w:bottom w:val="none" w:sz="0" w:space="0" w:color="auto"/>
        <w:right w:val="none" w:sz="0" w:space="0" w:color="auto"/>
      </w:divBdr>
    </w:div>
    <w:div w:id="1353268283">
      <w:bodyDiv w:val="1"/>
      <w:marLeft w:val="0"/>
      <w:marRight w:val="0"/>
      <w:marTop w:val="0"/>
      <w:marBottom w:val="0"/>
      <w:divBdr>
        <w:top w:val="none" w:sz="0" w:space="0" w:color="auto"/>
        <w:left w:val="none" w:sz="0" w:space="0" w:color="auto"/>
        <w:bottom w:val="none" w:sz="0" w:space="0" w:color="auto"/>
        <w:right w:val="none" w:sz="0" w:space="0" w:color="auto"/>
      </w:divBdr>
    </w:div>
    <w:div w:id="1358969163">
      <w:bodyDiv w:val="1"/>
      <w:marLeft w:val="0"/>
      <w:marRight w:val="0"/>
      <w:marTop w:val="0"/>
      <w:marBottom w:val="0"/>
      <w:divBdr>
        <w:top w:val="none" w:sz="0" w:space="0" w:color="auto"/>
        <w:left w:val="none" w:sz="0" w:space="0" w:color="auto"/>
        <w:bottom w:val="none" w:sz="0" w:space="0" w:color="auto"/>
        <w:right w:val="none" w:sz="0" w:space="0" w:color="auto"/>
      </w:divBdr>
    </w:div>
    <w:div w:id="1379284050">
      <w:bodyDiv w:val="1"/>
      <w:marLeft w:val="0"/>
      <w:marRight w:val="0"/>
      <w:marTop w:val="0"/>
      <w:marBottom w:val="0"/>
      <w:divBdr>
        <w:top w:val="none" w:sz="0" w:space="0" w:color="auto"/>
        <w:left w:val="none" w:sz="0" w:space="0" w:color="auto"/>
        <w:bottom w:val="none" w:sz="0" w:space="0" w:color="auto"/>
        <w:right w:val="none" w:sz="0" w:space="0" w:color="auto"/>
      </w:divBdr>
    </w:div>
    <w:div w:id="1434856767">
      <w:bodyDiv w:val="1"/>
      <w:marLeft w:val="0"/>
      <w:marRight w:val="0"/>
      <w:marTop w:val="0"/>
      <w:marBottom w:val="0"/>
      <w:divBdr>
        <w:top w:val="none" w:sz="0" w:space="0" w:color="auto"/>
        <w:left w:val="none" w:sz="0" w:space="0" w:color="auto"/>
        <w:bottom w:val="none" w:sz="0" w:space="0" w:color="auto"/>
        <w:right w:val="none" w:sz="0" w:space="0" w:color="auto"/>
      </w:divBdr>
    </w:div>
    <w:div w:id="1438712525">
      <w:bodyDiv w:val="1"/>
      <w:marLeft w:val="0"/>
      <w:marRight w:val="0"/>
      <w:marTop w:val="0"/>
      <w:marBottom w:val="0"/>
      <w:divBdr>
        <w:top w:val="none" w:sz="0" w:space="0" w:color="auto"/>
        <w:left w:val="none" w:sz="0" w:space="0" w:color="auto"/>
        <w:bottom w:val="none" w:sz="0" w:space="0" w:color="auto"/>
        <w:right w:val="none" w:sz="0" w:space="0" w:color="auto"/>
      </w:divBdr>
    </w:div>
    <w:div w:id="1466585015">
      <w:bodyDiv w:val="1"/>
      <w:marLeft w:val="0"/>
      <w:marRight w:val="0"/>
      <w:marTop w:val="0"/>
      <w:marBottom w:val="0"/>
      <w:divBdr>
        <w:top w:val="none" w:sz="0" w:space="0" w:color="auto"/>
        <w:left w:val="none" w:sz="0" w:space="0" w:color="auto"/>
        <w:bottom w:val="none" w:sz="0" w:space="0" w:color="auto"/>
        <w:right w:val="none" w:sz="0" w:space="0" w:color="auto"/>
      </w:divBdr>
    </w:div>
    <w:div w:id="1476874602">
      <w:bodyDiv w:val="1"/>
      <w:marLeft w:val="0"/>
      <w:marRight w:val="0"/>
      <w:marTop w:val="0"/>
      <w:marBottom w:val="0"/>
      <w:divBdr>
        <w:top w:val="none" w:sz="0" w:space="0" w:color="auto"/>
        <w:left w:val="none" w:sz="0" w:space="0" w:color="auto"/>
        <w:bottom w:val="none" w:sz="0" w:space="0" w:color="auto"/>
        <w:right w:val="none" w:sz="0" w:space="0" w:color="auto"/>
      </w:divBdr>
    </w:div>
    <w:div w:id="1482042021">
      <w:bodyDiv w:val="1"/>
      <w:marLeft w:val="0"/>
      <w:marRight w:val="0"/>
      <w:marTop w:val="0"/>
      <w:marBottom w:val="0"/>
      <w:divBdr>
        <w:top w:val="none" w:sz="0" w:space="0" w:color="auto"/>
        <w:left w:val="none" w:sz="0" w:space="0" w:color="auto"/>
        <w:bottom w:val="none" w:sz="0" w:space="0" w:color="auto"/>
        <w:right w:val="none" w:sz="0" w:space="0" w:color="auto"/>
      </w:divBdr>
    </w:div>
    <w:div w:id="1498226043">
      <w:bodyDiv w:val="1"/>
      <w:marLeft w:val="0"/>
      <w:marRight w:val="0"/>
      <w:marTop w:val="0"/>
      <w:marBottom w:val="0"/>
      <w:divBdr>
        <w:top w:val="none" w:sz="0" w:space="0" w:color="auto"/>
        <w:left w:val="none" w:sz="0" w:space="0" w:color="auto"/>
        <w:bottom w:val="none" w:sz="0" w:space="0" w:color="auto"/>
        <w:right w:val="none" w:sz="0" w:space="0" w:color="auto"/>
      </w:divBdr>
    </w:div>
    <w:div w:id="1519584974">
      <w:bodyDiv w:val="1"/>
      <w:marLeft w:val="0"/>
      <w:marRight w:val="0"/>
      <w:marTop w:val="0"/>
      <w:marBottom w:val="0"/>
      <w:divBdr>
        <w:top w:val="none" w:sz="0" w:space="0" w:color="auto"/>
        <w:left w:val="none" w:sz="0" w:space="0" w:color="auto"/>
        <w:bottom w:val="none" w:sz="0" w:space="0" w:color="auto"/>
        <w:right w:val="none" w:sz="0" w:space="0" w:color="auto"/>
      </w:divBdr>
    </w:div>
    <w:div w:id="1524857842">
      <w:bodyDiv w:val="1"/>
      <w:marLeft w:val="0"/>
      <w:marRight w:val="0"/>
      <w:marTop w:val="0"/>
      <w:marBottom w:val="0"/>
      <w:divBdr>
        <w:top w:val="none" w:sz="0" w:space="0" w:color="auto"/>
        <w:left w:val="none" w:sz="0" w:space="0" w:color="auto"/>
        <w:bottom w:val="none" w:sz="0" w:space="0" w:color="auto"/>
        <w:right w:val="none" w:sz="0" w:space="0" w:color="auto"/>
      </w:divBdr>
    </w:div>
    <w:div w:id="1529568592">
      <w:bodyDiv w:val="1"/>
      <w:marLeft w:val="0"/>
      <w:marRight w:val="0"/>
      <w:marTop w:val="0"/>
      <w:marBottom w:val="0"/>
      <w:divBdr>
        <w:top w:val="none" w:sz="0" w:space="0" w:color="auto"/>
        <w:left w:val="none" w:sz="0" w:space="0" w:color="auto"/>
        <w:bottom w:val="none" w:sz="0" w:space="0" w:color="auto"/>
        <w:right w:val="none" w:sz="0" w:space="0" w:color="auto"/>
      </w:divBdr>
    </w:div>
    <w:div w:id="1544365540">
      <w:bodyDiv w:val="1"/>
      <w:marLeft w:val="0"/>
      <w:marRight w:val="0"/>
      <w:marTop w:val="0"/>
      <w:marBottom w:val="0"/>
      <w:divBdr>
        <w:top w:val="none" w:sz="0" w:space="0" w:color="auto"/>
        <w:left w:val="none" w:sz="0" w:space="0" w:color="auto"/>
        <w:bottom w:val="none" w:sz="0" w:space="0" w:color="auto"/>
        <w:right w:val="none" w:sz="0" w:space="0" w:color="auto"/>
      </w:divBdr>
    </w:div>
    <w:div w:id="1551065940">
      <w:bodyDiv w:val="1"/>
      <w:marLeft w:val="0"/>
      <w:marRight w:val="0"/>
      <w:marTop w:val="0"/>
      <w:marBottom w:val="0"/>
      <w:divBdr>
        <w:top w:val="none" w:sz="0" w:space="0" w:color="auto"/>
        <w:left w:val="none" w:sz="0" w:space="0" w:color="auto"/>
        <w:bottom w:val="none" w:sz="0" w:space="0" w:color="auto"/>
        <w:right w:val="none" w:sz="0" w:space="0" w:color="auto"/>
      </w:divBdr>
    </w:div>
    <w:div w:id="1599487180">
      <w:bodyDiv w:val="1"/>
      <w:marLeft w:val="0"/>
      <w:marRight w:val="0"/>
      <w:marTop w:val="0"/>
      <w:marBottom w:val="0"/>
      <w:divBdr>
        <w:top w:val="none" w:sz="0" w:space="0" w:color="auto"/>
        <w:left w:val="none" w:sz="0" w:space="0" w:color="auto"/>
        <w:bottom w:val="none" w:sz="0" w:space="0" w:color="auto"/>
        <w:right w:val="none" w:sz="0" w:space="0" w:color="auto"/>
      </w:divBdr>
    </w:div>
    <w:div w:id="1600067590">
      <w:bodyDiv w:val="1"/>
      <w:marLeft w:val="0"/>
      <w:marRight w:val="0"/>
      <w:marTop w:val="0"/>
      <w:marBottom w:val="0"/>
      <w:divBdr>
        <w:top w:val="none" w:sz="0" w:space="0" w:color="auto"/>
        <w:left w:val="none" w:sz="0" w:space="0" w:color="auto"/>
        <w:bottom w:val="none" w:sz="0" w:space="0" w:color="auto"/>
        <w:right w:val="none" w:sz="0" w:space="0" w:color="auto"/>
      </w:divBdr>
    </w:div>
    <w:div w:id="1649894957">
      <w:bodyDiv w:val="1"/>
      <w:marLeft w:val="0"/>
      <w:marRight w:val="0"/>
      <w:marTop w:val="0"/>
      <w:marBottom w:val="0"/>
      <w:divBdr>
        <w:top w:val="none" w:sz="0" w:space="0" w:color="auto"/>
        <w:left w:val="none" w:sz="0" w:space="0" w:color="auto"/>
        <w:bottom w:val="none" w:sz="0" w:space="0" w:color="auto"/>
        <w:right w:val="none" w:sz="0" w:space="0" w:color="auto"/>
      </w:divBdr>
    </w:div>
    <w:div w:id="1690139433">
      <w:bodyDiv w:val="1"/>
      <w:marLeft w:val="0"/>
      <w:marRight w:val="0"/>
      <w:marTop w:val="0"/>
      <w:marBottom w:val="0"/>
      <w:divBdr>
        <w:top w:val="none" w:sz="0" w:space="0" w:color="auto"/>
        <w:left w:val="none" w:sz="0" w:space="0" w:color="auto"/>
        <w:bottom w:val="none" w:sz="0" w:space="0" w:color="auto"/>
        <w:right w:val="none" w:sz="0" w:space="0" w:color="auto"/>
      </w:divBdr>
    </w:div>
    <w:div w:id="1690327248">
      <w:bodyDiv w:val="1"/>
      <w:marLeft w:val="0"/>
      <w:marRight w:val="0"/>
      <w:marTop w:val="0"/>
      <w:marBottom w:val="0"/>
      <w:divBdr>
        <w:top w:val="none" w:sz="0" w:space="0" w:color="auto"/>
        <w:left w:val="none" w:sz="0" w:space="0" w:color="auto"/>
        <w:bottom w:val="none" w:sz="0" w:space="0" w:color="auto"/>
        <w:right w:val="none" w:sz="0" w:space="0" w:color="auto"/>
      </w:divBdr>
    </w:div>
    <w:div w:id="1796098214">
      <w:bodyDiv w:val="1"/>
      <w:marLeft w:val="0"/>
      <w:marRight w:val="0"/>
      <w:marTop w:val="0"/>
      <w:marBottom w:val="0"/>
      <w:divBdr>
        <w:top w:val="none" w:sz="0" w:space="0" w:color="auto"/>
        <w:left w:val="none" w:sz="0" w:space="0" w:color="auto"/>
        <w:bottom w:val="none" w:sz="0" w:space="0" w:color="auto"/>
        <w:right w:val="none" w:sz="0" w:space="0" w:color="auto"/>
      </w:divBdr>
    </w:div>
    <w:div w:id="1799491218">
      <w:bodyDiv w:val="1"/>
      <w:marLeft w:val="0"/>
      <w:marRight w:val="0"/>
      <w:marTop w:val="0"/>
      <w:marBottom w:val="0"/>
      <w:divBdr>
        <w:top w:val="none" w:sz="0" w:space="0" w:color="auto"/>
        <w:left w:val="none" w:sz="0" w:space="0" w:color="auto"/>
        <w:bottom w:val="none" w:sz="0" w:space="0" w:color="auto"/>
        <w:right w:val="none" w:sz="0" w:space="0" w:color="auto"/>
      </w:divBdr>
    </w:div>
    <w:div w:id="1827627433">
      <w:bodyDiv w:val="1"/>
      <w:marLeft w:val="0"/>
      <w:marRight w:val="0"/>
      <w:marTop w:val="0"/>
      <w:marBottom w:val="0"/>
      <w:divBdr>
        <w:top w:val="none" w:sz="0" w:space="0" w:color="auto"/>
        <w:left w:val="none" w:sz="0" w:space="0" w:color="auto"/>
        <w:bottom w:val="none" w:sz="0" w:space="0" w:color="auto"/>
        <w:right w:val="none" w:sz="0" w:space="0" w:color="auto"/>
      </w:divBdr>
    </w:div>
    <w:div w:id="1838837580">
      <w:bodyDiv w:val="1"/>
      <w:marLeft w:val="0"/>
      <w:marRight w:val="0"/>
      <w:marTop w:val="0"/>
      <w:marBottom w:val="0"/>
      <w:divBdr>
        <w:top w:val="none" w:sz="0" w:space="0" w:color="auto"/>
        <w:left w:val="none" w:sz="0" w:space="0" w:color="auto"/>
        <w:bottom w:val="none" w:sz="0" w:space="0" w:color="auto"/>
        <w:right w:val="none" w:sz="0" w:space="0" w:color="auto"/>
      </w:divBdr>
    </w:div>
    <w:div w:id="1841850493">
      <w:bodyDiv w:val="1"/>
      <w:marLeft w:val="0"/>
      <w:marRight w:val="0"/>
      <w:marTop w:val="0"/>
      <w:marBottom w:val="0"/>
      <w:divBdr>
        <w:top w:val="none" w:sz="0" w:space="0" w:color="auto"/>
        <w:left w:val="none" w:sz="0" w:space="0" w:color="auto"/>
        <w:bottom w:val="none" w:sz="0" w:space="0" w:color="auto"/>
        <w:right w:val="none" w:sz="0" w:space="0" w:color="auto"/>
      </w:divBdr>
    </w:div>
    <w:div w:id="1895655351">
      <w:bodyDiv w:val="1"/>
      <w:marLeft w:val="0"/>
      <w:marRight w:val="0"/>
      <w:marTop w:val="0"/>
      <w:marBottom w:val="0"/>
      <w:divBdr>
        <w:top w:val="none" w:sz="0" w:space="0" w:color="auto"/>
        <w:left w:val="none" w:sz="0" w:space="0" w:color="auto"/>
        <w:bottom w:val="none" w:sz="0" w:space="0" w:color="auto"/>
        <w:right w:val="none" w:sz="0" w:space="0" w:color="auto"/>
      </w:divBdr>
    </w:div>
    <w:div w:id="1904175149">
      <w:bodyDiv w:val="1"/>
      <w:marLeft w:val="0"/>
      <w:marRight w:val="0"/>
      <w:marTop w:val="0"/>
      <w:marBottom w:val="0"/>
      <w:divBdr>
        <w:top w:val="none" w:sz="0" w:space="0" w:color="auto"/>
        <w:left w:val="none" w:sz="0" w:space="0" w:color="auto"/>
        <w:bottom w:val="none" w:sz="0" w:space="0" w:color="auto"/>
        <w:right w:val="none" w:sz="0" w:space="0" w:color="auto"/>
      </w:divBdr>
    </w:div>
    <w:div w:id="1916353714">
      <w:bodyDiv w:val="1"/>
      <w:marLeft w:val="0"/>
      <w:marRight w:val="0"/>
      <w:marTop w:val="0"/>
      <w:marBottom w:val="0"/>
      <w:divBdr>
        <w:top w:val="none" w:sz="0" w:space="0" w:color="auto"/>
        <w:left w:val="none" w:sz="0" w:space="0" w:color="auto"/>
        <w:bottom w:val="none" w:sz="0" w:space="0" w:color="auto"/>
        <w:right w:val="none" w:sz="0" w:space="0" w:color="auto"/>
      </w:divBdr>
    </w:div>
    <w:div w:id="1933314671">
      <w:bodyDiv w:val="1"/>
      <w:marLeft w:val="0"/>
      <w:marRight w:val="0"/>
      <w:marTop w:val="0"/>
      <w:marBottom w:val="0"/>
      <w:divBdr>
        <w:top w:val="none" w:sz="0" w:space="0" w:color="auto"/>
        <w:left w:val="none" w:sz="0" w:space="0" w:color="auto"/>
        <w:bottom w:val="none" w:sz="0" w:space="0" w:color="auto"/>
        <w:right w:val="none" w:sz="0" w:space="0" w:color="auto"/>
      </w:divBdr>
    </w:div>
    <w:div w:id="1947958268">
      <w:bodyDiv w:val="1"/>
      <w:marLeft w:val="0"/>
      <w:marRight w:val="0"/>
      <w:marTop w:val="0"/>
      <w:marBottom w:val="0"/>
      <w:divBdr>
        <w:top w:val="none" w:sz="0" w:space="0" w:color="auto"/>
        <w:left w:val="none" w:sz="0" w:space="0" w:color="auto"/>
        <w:bottom w:val="none" w:sz="0" w:space="0" w:color="auto"/>
        <w:right w:val="none" w:sz="0" w:space="0" w:color="auto"/>
      </w:divBdr>
    </w:div>
    <w:div w:id="1974408164">
      <w:bodyDiv w:val="1"/>
      <w:marLeft w:val="0"/>
      <w:marRight w:val="0"/>
      <w:marTop w:val="0"/>
      <w:marBottom w:val="0"/>
      <w:divBdr>
        <w:top w:val="none" w:sz="0" w:space="0" w:color="auto"/>
        <w:left w:val="none" w:sz="0" w:space="0" w:color="auto"/>
        <w:bottom w:val="none" w:sz="0" w:space="0" w:color="auto"/>
        <w:right w:val="none" w:sz="0" w:space="0" w:color="auto"/>
      </w:divBdr>
    </w:div>
    <w:div w:id="2033340440">
      <w:bodyDiv w:val="1"/>
      <w:marLeft w:val="0"/>
      <w:marRight w:val="0"/>
      <w:marTop w:val="0"/>
      <w:marBottom w:val="0"/>
      <w:divBdr>
        <w:top w:val="none" w:sz="0" w:space="0" w:color="auto"/>
        <w:left w:val="none" w:sz="0" w:space="0" w:color="auto"/>
        <w:bottom w:val="none" w:sz="0" w:space="0" w:color="auto"/>
        <w:right w:val="none" w:sz="0" w:space="0" w:color="auto"/>
      </w:divBdr>
    </w:div>
    <w:div w:id="2038920524">
      <w:bodyDiv w:val="1"/>
      <w:marLeft w:val="0"/>
      <w:marRight w:val="0"/>
      <w:marTop w:val="0"/>
      <w:marBottom w:val="0"/>
      <w:divBdr>
        <w:top w:val="none" w:sz="0" w:space="0" w:color="auto"/>
        <w:left w:val="none" w:sz="0" w:space="0" w:color="auto"/>
        <w:bottom w:val="none" w:sz="0" w:space="0" w:color="auto"/>
        <w:right w:val="none" w:sz="0" w:space="0" w:color="auto"/>
      </w:divBdr>
    </w:div>
    <w:div w:id="2064213394">
      <w:bodyDiv w:val="1"/>
      <w:marLeft w:val="0"/>
      <w:marRight w:val="0"/>
      <w:marTop w:val="0"/>
      <w:marBottom w:val="0"/>
      <w:divBdr>
        <w:top w:val="none" w:sz="0" w:space="0" w:color="auto"/>
        <w:left w:val="none" w:sz="0" w:space="0" w:color="auto"/>
        <w:bottom w:val="none" w:sz="0" w:space="0" w:color="auto"/>
        <w:right w:val="none" w:sz="0" w:space="0" w:color="auto"/>
      </w:divBdr>
    </w:div>
    <w:div w:id="2084641154">
      <w:bodyDiv w:val="1"/>
      <w:marLeft w:val="0"/>
      <w:marRight w:val="0"/>
      <w:marTop w:val="0"/>
      <w:marBottom w:val="0"/>
      <w:divBdr>
        <w:top w:val="none" w:sz="0" w:space="0" w:color="auto"/>
        <w:left w:val="none" w:sz="0" w:space="0" w:color="auto"/>
        <w:bottom w:val="none" w:sz="0" w:space="0" w:color="auto"/>
        <w:right w:val="none" w:sz="0" w:space="0" w:color="auto"/>
      </w:divBdr>
    </w:div>
    <w:div w:id="2117089376">
      <w:bodyDiv w:val="1"/>
      <w:marLeft w:val="0"/>
      <w:marRight w:val="0"/>
      <w:marTop w:val="0"/>
      <w:marBottom w:val="0"/>
      <w:divBdr>
        <w:top w:val="none" w:sz="0" w:space="0" w:color="auto"/>
        <w:left w:val="none" w:sz="0" w:space="0" w:color="auto"/>
        <w:bottom w:val="none" w:sz="0" w:space="0" w:color="auto"/>
        <w:right w:val="none" w:sz="0" w:space="0" w:color="auto"/>
      </w:divBdr>
    </w:div>
    <w:div w:id="2119638866">
      <w:bodyDiv w:val="1"/>
      <w:marLeft w:val="0"/>
      <w:marRight w:val="0"/>
      <w:marTop w:val="0"/>
      <w:marBottom w:val="0"/>
      <w:divBdr>
        <w:top w:val="none" w:sz="0" w:space="0" w:color="auto"/>
        <w:left w:val="none" w:sz="0" w:space="0" w:color="auto"/>
        <w:bottom w:val="none" w:sz="0" w:space="0" w:color="auto"/>
        <w:right w:val="none" w:sz="0" w:space="0" w:color="auto"/>
      </w:divBdr>
    </w:div>
    <w:div w:id="214102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mpany%20AAB\IAK\Company%20AAB%202005\ISO%209001\Form\IT\Baru\Business%20Requirement%20Definition%20(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526A3-9FE9-4D26-8B19-D13915998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Requirement Definition (2008)</Template>
  <TotalTime>3</TotalTime>
  <Pages>7</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Links>
    <vt:vector size="96" baseType="variant">
      <vt:variant>
        <vt:i4>1835065</vt:i4>
      </vt:variant>
      <vt:variant>
        <vt:i4>113</vt:i4>
      </vt:variant>
      <vt:variant>
        <vt:i4>0</vt:i4>
      </vt:variant>
      <vt:variant>
        <vt:i4>5</vt:i4>
      </vt:variant>
      <vt:variant>
        <vt:lpwstr/>
      </vt:variant>
      <vt:variant>
        <vt:lpwstr>_Toc342689007</vt:lpwstr>
      </vt:variant>
      <vt:variant>
        <vt:i4>1835065</vt:i4>
      </vt:variant>
      <vt:variant>
        <vt:i4>107</vt:i4>
      </vt:variant>
      <vt:variant>
        <vt:i4>0</vt:i4>
      </vt:variant>
      <vt:variant>
        <vt:i4>5</vt:i4>
      </vt:variant>
      <vt:variant>
        <vt:lpwstr/>
      </vt:variant>
      <vt:variant>
        <vt:lpwstr>_Toc342689006</vt:lpwstr>
      </vt:variant>
      <vt:variant>
        <vt:i4>1835065</vt:i4>
      </vt:variant>
      <vt:variant>
        <vt:i4>101</vt:i4>
      </vt:variant>
      <vt:variant>
        <vt:i4>0</vt:i4>
      </vt:variant>
      <vt:variant>
        <vt:i4>5</vt:i4>
      </vt:variant>
      <vt:variant>
        <vt:lpwstr/>
      </vt:variant>
      <vt:variant>
        <vt:lpwstr>_Toc342689005</vt:lpwstr>
      </vt:variant>
      <vt:variant>
        <vt:i4>1835065</vt:i4>
      </vt:variant>
      <vt:variant>
        <vt:i4>95</vt:i4>
      </vt:variant>
      <vt:variant>
        <vt:i4>0</vt:i4>
      </vt:variant>
      <vt:variant>
        <vt:i4>5</vt:i4>
      </vt:variant>
      <vt:variant>
        <vt:lpwstr/>
      </vt:variant>
      <vt:variant>
        <vt:lpwstr>_Toc342689004</vt:lpwstr>
      </vt:variant>
      <vt:variant>
        <vt:i4>1835065</vt:i4>
      </vt:variant>
      <vt:variant>
        <vt:i4>89</vt:i4>
      </vt:variant>
      <vt:variant>
        <vt:i4>0</vt:i4>
      </vt:variant>
      <vt:variant>
        <vt:i4>5</vt:i4>
      </vt:variant>
      <vt:variant>
        <vt:lpwstr/>
      </vt:variant>
      <vt:variant>
        <vt:lpwstr>_Toc342689003</vt:lpwstr>
      </vt:variant>
      <vt:variant>
        <vt:i4>1835065</vt:i4>
      </vt:variant>
      <vt:variant>
        <vt:i4>83</vt:i4>
      </vt:variant>
      <vt:variant>
        <vt:i4>0</vt:i4>
      </vt:variant>
      <vt:variant>
        <vt:i4>5</vt:i4>
      </vt:variant>
      <vt:variant>
        <vt:lpwstr/>
      </vt:variant>
      <vt:variant>
        <vt:lpwstr>_Toc342689002</vt:lpwstr>
      </vt:variant>
      <vt:variant>
        <vt:i4>1835065</vt:i4>
      </vt:variant>
      <vt:variant>
        <vt:i4>77</vt:i4>
      </vt:variant>
      <vt:variant>
        <vt:i4>0</vt:i4>
      </vt:variant>
      <vt:variant>
        <vt:i4>5</vt:i4>
      </vt:variant>
      <vt:variant>
        <vt:lpwstr/>
      </vt:variant>
      <vt:variant>
        <vt:lpwstr>_Toc342689001</vt:lpwstr>
      </vt:variant>
      <vt:variant>
        <vt:i4>1835065</vt:i4>
      </vt:variant>
      <vt:variant>
        <vt:i4>71</vt:i4>
      </vt:variant>
      <vt:variant>
        <vt:i4>0</vt:i4>
      </vt:variant>
      <vt:variant>
        <vt:i4>5</vt:i4>
      </vt:variant>
      <vt:variant>
        <vt:lpwstr/>
      </vt:variant>
      <vt:variant>
        <vt:lpwstr>_Toc342689000</vt:lpwstr>
      </vt:variant>
      <vt:variant>
        <vt:i4>1310768</vt:i4>
      </vt:variant>
      <vt:variant>
        <vt:i4>65</vt:i4>
      </vt:variant>
      <vt:variant>
        <vt:i4>0</vt:i4>
      </vt:variant>
      <vt:variant>
        <vt:i4>5</vt:i4>
      </vt:variant>
      <vt:variant>
        <vt:lpwstr/>
      </vt:variant>
      <vt:variant>
        <vt:lpwstr>_Toc342688999</vt:lpwstr>
      </vt:variant>
      <vt:variant>
        <vt:i4>1310768</vt:i4>
      </vt:variant>
      <vt:variant>
        <vt:i4>59</vt:i4>
      </vt:variant>
      <vt:variant>
        <vt:i4>0</vt:i4>
      </vt:variant>
      <vt:variant>
        <vt:i4>5</vt:i4>
      </vt:variant>
      <vt:variant>
        <vt:lpwstr/>
      </vt:variant>
      <vt:variant>
        <vt:lpwstr>_Toc342688998</vt:lpwstr>
      </vt:variant>
      <vt:variant>
        <vt:i4>1310768</vt:i4>
      </vt:variant>
      <vt:variant>
        <vt:i4>53</vt:i4>
      </vt:variant>
      <vt:variant>
        <vt:i4>0</vt:i4>
      </vt:variant>
      <vt:variant>
        <vt:i4>5</vt:i4>
      </vt:variant>
      <vt:variant>
        <vt:lpwstr/>
      </vt:variant>
      <vt:variant>
        <vt:lpwstr>_Toc342688997</vt:lpwstr>
      </vt:variant>
      <vt:variant>
        <vt:i4>1310768</vt:i4>
      </vt:variant>
      <vt:variant>
        <vt:i4>47</vt:i4>
      </vt:variant>
      <vt:variant>
        <vt:i4>0</vt:i4>
      </vt:variant>
      <vt:variant>
        <vt:i4>5</vt:i4>
      </vt:variant>
      <vt:variant>
        <vt:lpwstr/>
      </vt:variant>
      <vt:variant>
        <vt:lpwstr>_Toc342688996</vt:lpwstr>
      </vt:variant>
      <vt:variant>
        <vt:i4>1310768</vt:i4>
      </vt:variant>
      <vt:variant>
        <vt:i4>41</vt:i4>
      </vt:variant>
      <vt:variant>
        <vt:i4>0</vt:i4>
      </vt:variant>
      <vt:variant>
        <vt:i4>5</vt:i4>
      </vt:variant>
      <vt:variant>
        <vt:lpwstr/>
      </vt:variant>
      <vt:variant>
        <vt:lpwstr>_Toc342688995</vt:lpwstr>
      </vt:variant>
      <vt:variant>
        <vt:i4>1310768</vt:i4>
      </vt:variant>
      <vt:variant>
        <vt:i4>35</vt:i4>
      </vt:variant>
      <vt:variant>
        <vt:i4>0</vt:i4>
      </vt:variant>
      <vt:variant>
        <vt:i4>5</vt:i4>
      </vt:variant>
      <vt:variant>
        <vt:lpwstr/>
      </vt:variant>
      <vt:variant>
        <vt:lpwstr>_Toc342688994</vt:lpwstr>
      </vt:variant>
      <vt:variant>
        <vt:i4>1310768</vt:i4>
      </vt:variant>
      <vt:variant>
        <vt:i4>29</vt:i4>
      </vt:variant>
      <vt:variant>
        <vt:i4>0</vt:i4>
      </vt:variant>
      <vt:variant>
        <vt:i4>5</vt:i4>
      </vt:variant>
      <vt:variant>
        <vt:lpwstr/>
      </vt:variant>
      <vt:variant>
        <vt:lpwstr>_Toc342688993</vt:lpwstr>
      </vt:variant>
      <vt:variant>
        <vt:i4>1310768</vt:i4>
      </vt:variant>
      <vt:variant>
        <vt:i4>23</vt:i4>
      </vt:variant>
      <vt:variant>
        <vt:i4>0</vt:i4>
      </vt:variant>
      <vt:variant>
        <vt:i4>5</vt:i4>
      </vt:variant>
      <vt:variant>
        <vt:lpwstr/>
      </vt:variant>
      <vt:variant>
        <vt:lpwstr>_Toc342688992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lutfiyusup@wahanaartha.com</dc:creator>
  <cp:lastModifiedBy>WMS-DINOV</cp:lastModifiedBy>
  <cp:revision>5</cp:revision>
  <cp:lastPrinted>2024-07-08T07:12:00Z</cp:lastPrinted>
  <dcterms:created xsi:type="dcterms:W3CDTF">2024-07-08T07:11:00Z</dcterms:created>
  <dcterms:modified xsi:type="dcterms:W3CDTF">2024-07-08T07:14:00Z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1.01</vt:lpwstr>
  </property>
  <property fmtid="{D5CDD505-2E9C-101B-9397-08002B2CF9AE}" pid="3" name="Document number">
    <vt:lpwstr>0030/URF/2012</vt:lpwstr>
  </property>
</Properties>
</file>